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A4689E9" w:rsidR="00682AD3" w:rsidRPr="00921B6E" w:rsidRDefault="0065578C">
      <w:pPr>
        <w:pStyle w:val="Ttulo1"/>
        <w:numPr>
          <w:ilvl w:val="0"/>
          <w:numId w:val="5"/>
        </w:numPr>
      </w:pPr>
      <w:bookmarkStart w:id="0" w:name="_Hlk131668886"/>
      <w:r w:rsidRPr="001451A8">
        <w:rPr>
          <w:highlight w:val="yellow"/>
        </w:rPr>
        <w:t>ACIDENTE</w:t>
      </w:r>
      <w:r w:rsidR="001451A8" w:rsidRPr="001451A8">
        <w:rPr>
          <w:highlight w:val="yellow"/>
        </w:rPr>
        <w:t>S</w:t>
      </w:r>
      <w:r>
        <w:t xml:space="preserve"> DE TRAJETO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340FB1E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="00875D78">
        <w:rPr>
          <w:rFonts w:ascii="Segoe UI" w:hAnsi="Segoe UI" w:cs="Segoe UI"/>
          <w:b/>
          <w:bCs/>
          <w:sz w:val="22"/>
          <w:szCs w:val="22"/>
        </w:rPr>
        <w:t>{{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}}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3027EDBB" w14:textId="77777777" w:rsidR="00CE596C" w:rsidRDefault="00CE596C" w:rsidP="00CE596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0BDD073A" w14:textId="77777777" w:rsidR="0007659C" w:rsidRDefault="0007659C" w:rsidP="0065578C">
      <w:pPr>
        <w:pStyle w:val="CorpodeTexto"/>
      </w:pPr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065374AF" w:rsidR="00C8278E" w:rsidRPr="00F72084" w:rsidRDefault="00C8278E" w:rsidP="00C8278E">
      <w:pPr>
        <w:pStyle w:val="CorpodeTexto"/>
      </w:pPr>
      <w:r w:rsidRPr="00F72084">
        <w:t xml:space="preserve">Durante a auditoria realizada nos índices FAP da Autora, </w:t>
      </w:r>
      <w:r w:rsidR="00057987">
        <w:t>{{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="00523755" w:rsidRPr="00523755">
        <w:rPr>
          <w:b/>
          <w:bCs/>
          <w:highlight w:val="yellow"/>
        </w:rPr>
        <w:t>benefício</w:t>
      </w:r>
      <w:r w:rsidR="00523755">
        <w:rPr>
          <w:b/>
          <w:bCs/>
          <w:highlight w:val="yellow"/>
        </w:rPr>
        <w:t>s</w:t>
      </w:r>
      <w:r w:rsidR="00005FE3">
        <w:rPr>
          <w:b/>
          <w:bCs/>
          <w:highlight w:val="yellow"/>
        </w:rPr>
        <w:t xml:space="preserve"> de auxílio por</w:t>
      </w:r>
      <w:r w:rsidR="00523755" w:rsidRPr="00523755">
        <w:rPr>
          <w:b/>
          <w:bCs/>
          <w:highlight w:val="yellow"/>
        </w:rPr>
        <w:t xml:space="preserve"> incapacidade temporária</w:t>
      </w:r>
      <w:r w:rsidRPr="00523755">
        <w:rPr>
          <w:b/>
          <w:bCs/>
          <w:highlight w:val="yellow"/>
        </w:rPr>
        <w:t xml:space="preserve"> </w:t>
      </w:r>
      <w:r w:rsidRPr="00C8278E">
        <w:rPr>
          <w:b/>
          <w:bCs/>
          <w:highlight w:val="yellow"/>
        </w:rPr>
        <w:t>por acidente de trabalho, espécie B91</w:t>
      </w:r>
      <w:r w:rsidR="00057987">
        <w:rPr>
          <w:b/>
          <w:bCs/>
        </w:rPr>
        <w:t>}}</w:t>
      </w:r>
      <w:r w:rsidRPr="00F72084">
        <w:t>, decorrentes de acidentes de trajeto, na base de cálculo do índice FAP.</w:t>
      </w:r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lastRenderedPageBreak/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47675FD2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63D3CC6F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6B3A9" w14:textId="6BD561F9" w:rsidR="0007659C" w:rsidRPr="009C780D" w:rsidRDefault="009C780D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4C374577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7F70D5B8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B91</w:t>
            </w:r>
          </w:p>
        </w:tc>
        <w:tc>
          <w:tcPr>
            <w:tcW w:w="1020" w:type="dxa"/>
            <w:vAlign w:val="center"/>
          </w:tcPr>
          <w:p w14:paraId="26C3FED6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48142F7C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73D2694E" w:rsidR="00212973" w:rsidRPr="00F72084" w:rsidRDefault="00212973" w:rsidP="00212973">
      <w:pPr>
        <w:pStyle w:val="CorpodeTexto"/>
      </w:pPr>
      <w:r w:rsidRPr="00F72084">
        <w:t xml:space="preserve">Para demonstrar os fatos e comprovar o erro cometido pela Previdência Social, utilizaremos como exemplo </w:t>
      </w:r>
      <w:r w:rsidR="00E06D6E">
        <w:t>{{</w:t>
      </w:r>
      <w:r w:rsidRPr="00212973">
        <w:rPr>
          <w:highlight w:val="yellow"/>
        </w:rPr>
        <w:t xml:space="preserve">o caso da segurada </w:t>
      </w:r>
      <w:r>
        <w:rPr>
          <w:highlight w:val="yellow"/>
        </w:rPr>
        <w:t>XXXXXXXX</w:t>
      </w:r>
      <w:r w:rsidRPr="00212973">
        <w:rPr>
          <w:highlight w:val="yellow"/>
        </w:rPr>
        <w:t>, inscrita no NIT sob o nº XXXXXX</w:t>
      </w:r>
      <w:r w:rsidR="00E06D6E">
        <w:t>}}</w:t>
      </w:r>
      <w:r w:rsidRPr="00F72084">
        <w:t>.</w:t>
      </w:r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4518942E" w:rsidR="00212973" w:rsidRPr="00F72084" w:rsidRDefault="00E06D6E" w:rsidP="00212973">
      <w:pPr>
        <w:pStyle w:val="CorpodeTexto"/>
        <w:rPr>
          <w:bCs/>
        </w:rPr>
      </w:pPr>
      <w:r>
        <w:rPr>
          <w:highlight w:val="yellow"/>
        </w:rPr>
        <w:t>{{</w:t>
      </w:r>
      <w:r w:rsidR="00212973" w:rsidRPr="00212973">
        <w:rPr>
          <w:highlight w:val="yellow"/>
        </w:rPr>
        <w:t xml:space="preserve">A segurada </w:t>
      </w:r>
      <w:r w:rsidR="00212973">
        <w:rPr>
          <w:highlight w:val="yellow"/>
        </w:rPr>
        <w:t>XXXXXXXX</w:t>
      </w:r>
      <w:r>
        <w:t>}}</w:t>
      </w:r>
      <w:r w:rsidR="00212973" w:rsidRPr="00F72084">
        <w:t xml:space="preserve"> sofreu um </w:t>
      </w:r>
      <w:r w:rsidR="00212973" w:rsidRPr="00F72084">
        <w:rPr>
          <w:b/>
        </w:rPr>
        <w:t xml:space="preserve">acidente de trajeto </w:t>
      </w:r>
      <w:r w:rsidR="00212973" w:rsidRPr="00212973">
        <w:rPr>
          <w:b/>
          <w:highlight w:val="yellow"/>
        </w:rPr>
        <w:t xml:space="preserve">no </w:t>
      </w:r>
      <w:r>
        <w:rPr>
          <w:b/>
          <w:highlight w:val="yellow"/>
        </w:rPr>
        <w:t>{{</w:t>
      </w:r>
      <w:r w:rsidR="00212973" w:rsidRPr="00212973">
        <w:rPr>
          <w:b/>
          <w:highlight w:val="yellow"/>
        </w:rPr>
        <w:t xml:space="preserve">dia </w:t>
      </w:r>
      <w:r w:rsidR="00212973">
        <w:rPr>
          <w:b/>
          <w:highlight w:val="yellow"/>
        </w:rPr>
        <w:t>dd</w:t>
      </w:r>
      <w:r w:rsidR="00212973" w:rsidRPr="00212973">
        <w:rPr>
          <w:b/>
          <w:highlight w:val="yellow"/>
        </w:rPr>
        <w:t>/</w:t>
      </w:r>
      <w:r w:rsidR="00212973">
        <w:rPr>
          <w:b/>
          <w:highlight w:val="yellow"/>
        </w:rPr>
        <w:t>mm</w:t>
      </w:r>
      <w:r w:rsidR="00212973" w:rsidRPr="00212973">
        <w:rPr>
          <w:b/>
          <w:highlight w:val="yellow"/>
        </w:rPr>
        <w:t>/aaaa</w:t>
      </w:r>
      <w:r>
        <w:rPr>
          <w:b/>
        </w:rPr>
        <w:t>}}</w:t>
      </w:r>
      <w:r w:rsidR="00212973" w:rsidRPr="00F72084">
        <w:rPr>
          <w:bCs/>
        </w:rPr>
        <w:t xml:space="preserve">, conforme a emissão da Comunicação de Acidente de Trabalho (CAT) abaixo. </w:t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77777777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Comunicação de Acidente de Trabalho (CAT) </w:t>
      </w:r>
    </w:p>
    <w:p w14:paraId="4AE0FFBD" w14:textId="77777777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  <w:r w:rsidRPr="00F72084">
        <w:rPr>
          <w:noProof/>
        </w:rPr>
        <w:drawing>
          <wp:inline distT="0" distB="0" distL="0" distR="0" wp14:anchorId="453D96EC" wp14:editId="11AAA2C3">
            <wp:extent cx="5760000" cy="8305323"/>
            <wp:effectExtent l="19050" t="19050" r="12700" b="19685"/>
            <wp:docPr id="134629717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717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0532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9D895" w14:textId="6A909F8B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lastRenderedPageBreak/>
        <w:drawing>
          <wp:inline distT="0" distB="0" distL="0" distR="0" wp14:anchorId="494592AE" wp14:editId="057029AC">
            <wp:extent cx="5759450" cy="5902325"/>
            <wp:effectExtent l="19050" t="19050" r="12700" b="22225"/>
            <wp:docPr id="55481957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9574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023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EE9AA" w14:textId="77777777" w:rsidR="00212973" w:rsidRDefault="00212973" w:rsidP="0007659C">
      <w:pPr>
        <w:pStyle w:val="CorpodeTexto"/>
      </w:pPr>
    </w:p>
    <w:p w14:paraId="780020C9" w14:textId="5F1573F0" w:rsidR="00212973" w:rsidRPr="00F72084" w:rsidRDefault="00DA6CD8" w:rsidP="00212973">
      <w:pPr>
        <w:pStyle w:val="CorpodeTexto"/>
      </w:pPr>
      <w:r>
        <w:t>{{</w:t>
      </w:r>
      <w:r w:rsidR="00212973" w:rsidRPr="00F72084">
        <w:t xml:space="preserve">Em decorrência do </w:t>
      </w:r>
      <w:r w:rsidR="00212973" w:rsidRPr="00F72084">
        <w:rPr>
          <w:bCs/>
        </w:rPr>
        <w:t>acidente de trajeto</w:t>
      </w:r>
      <w:r w:rsidR="00212973" w:rsidRPr="00F72084">
        <w:t xml:space="preserve"> e da incapacidade laborativa, foi concedido o </w:t>
      </w:r>
      <w:r w:rsidR="00523755" w:rsidRPr="00523755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212973" w:rsidRPr="00212973">
        <w:rPr>
          <w:b/>
          <w:bCs/>
          <w:highlight w:val="yellow"/>
        </w:rPr>
        <w:t>, espécie B91, nº xxxxxxx</w:t>
      </w:r>
      <w:r w:rsidR="00212973" w:rsidRPr="00F72084">
        <w:t xml:space="preserve">, com Data de Início do Benefício </w:t>
      </w:r>
      <w:bookmarkStart w:id="2" w:name="_Hlk190164689"/>
      <w:r w:rsidR="00212973" w:rsidRPr="00212973">
        <w:rPr>
          <w:rStyle w:val="CorpodeTexto-LaranjaChar"/>
          <w:color w:val="auto"/>
          <w:highlight w:val="yellow"/>
        </w:rPr>
        <w:t>(DIB) em xx/xx/xxxx</w:t>
      </w:r>
      <w:r w:rsidR="00212973" w:rsidRPr="00F72084">
        <w:rPr>
          <w:rStyle w:val="CorpodeTexto-LaranjaChar"/>
          <w:color w:val="auto"/>
        </w:rPr>
        <w:t xml:space="preserve"> </w:t>
      </w:r>
      <w:bookmarkEnd w:id="2"/>
      <w:r w:rsidR="00212973" w:rsidRPr="00F72084">
        <w:t xml:space="preserve">e Data de Cessação do Benefício </w:t>
      </w:r>
      <w:r w:rsidR="00212973" w:rsidRPr="00212973">
        <w:rPr>
          <w:b/>
          <w:bCs/>
          <w:highlight w:val="yellow"/>
        </w:rPr>
        <w:t xml:space="preserve">(DCB) em </w:t>
      </w:r>
      <w:r w:rsidR="00212973" w:rsidRPr="00212973">
        <w:rPr>
          <w:rStyle w:val="CorpodeTexto-LaranjaChar"/>
          <w:color w:val="auto"/>
          <w:highlight w:val="yellow"/>
        </w:rPr>
        <w:t>xx/xx/xxxx</w:t>
      </w:r>
      <w:r w:rsidR="00212973" w:rsidRPr="00F72084">
        <w:t>.</w:t>
      </w:r>
      <w:r>
        <w:t>}}</w:t>
      </w:r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B91 nº xxxxxx</w:t>
      </w:r>
    </w:p>
    <w:p w14:paraId="1121587B" w14:textId="2AF53CC4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drawing>
          <wp:inline distT="0" distB="0" distL="0" distR="0" wp14:anchorId="1D28E619" wp14:editId="45101E14">
            <wp:extent cx="5638800" cy="6124575"/>
            <wp:effectExtent l="19050" t="19050" r="19050" b="28575"/>
            <wp:docPr id="120599923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99234" name="Imagem 1" descr="Interface gráfica do usuário, 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1245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84B99" w14:textId="77777777" w:rsidR="00212973" w:rsidRDefault="00212973" w:rsidP="0007659C">
      <w:pPr>
        <w:pStyle w:val="CorpodeTexto"/>
      </w:pPr>
    </w:p>
    <w:p w14:paraId="676E190B" w14:textId="671CA981" w:rsidR="00212973" w:rsidRPr="00F72084" w:rsidRDefault="00212973" w:rsidP="00212973">
      <w:pPr>
        <w:pStyle w:val="CorpodeTexto"/>
      </w:pPr>
      <w:r w:rsidRPr="00F72084">
        <w:t xml:space="preserve">A comparação entre a data do acidente </w:t>
      </w:r>
      <w:r w:rsidRPr="00212973">
        <w:rPr>
          <w:highlight w:val="yellow"/>
        </w:rPr>
        <w:t>(xx/xx/xxxx</w:t>
      </w:r>
      <w:r w:rsidRPr="00F72084">
        <w:t xml:space="preserve">) e a data do início do benefício </w:t>
      </w:r>
      <w:r w:rsidRPr="00212973">
        <w:rPr>
          <w:highlight w:val="yellow"/>
        </w:rPr>
        <w:t>B91 nº xxxxxxxx</w:t>
      </w:r>
      <w:r w:rsidRPr="00F72084">
        <w:t xml:space="preserve">, em </w:t>
      </w:r>
      <w:r w:rsidRPr="00212973">
        <w:rPr>
          <w:highlight w:val="yellow"/>
        </w:rPr>
        <w:t>xx/xx/xxxx</w:t>
      </w:r>
      <w:r w:rsidRPr="00F72084">
        <w:t>, comprova o nexo entre os eventos.</w:t>
      </w:r>
    </w:p>
    <w:p w14:paraId="05C3AD0A" w14:textId="16083C68" w:rsidR="00212973" w:rsidRPr="00F72084" w:rsidRDefault="00212973" w:rsidP="00212973">
      <w:pPr>
        <w:pStyle w:val="CorpodeTexto"/>
      </w:pPr>
      <w:r w:rsidRPr="00F72084">
        <w:t xml:space="preserve">Destarte, mesmo sendo decorrente de acidente de trajeto, a administração pública indevidamente incluiu o </w:t>
      </w:r>
      <w:r w:rsidR="00523755" w:rsidRPr="00523755">
        <w:rPr>
          <w:highlight w:val="yellow"/>
        </w:rPr>
        <w:t xml:space="preserve">benefício de </w:t>
      </w:r>
      <w:r w:rsidR="00005FE3" w:rsidRPr="00005FE3">
        <w:rPr>
          <w:highlight w:val="yellow"/>
        </w:rPr>
        <w:t>auxílio por incapacidade temporária por acidente de trabalho</w:t>
      </w:r>
      <w:r w:rsidRPr="00212973">
        <w:rPr>
          <w:highlight w:val="yellow"/>
        </w:rPr>
        <w:t>, espécie B91, nº xxxxxxxx</w:t>
      </w:r>
      <w:r w:rsidRPr="00F72084">
        <w:t xml:space="preserve">, na base de cálculo do índice FAP </w:t>
      </w:r>
      <w:r w:rsidRPr="00212973">
        <w:rPr>
          <w:highlight w:val="yellow"/>
        </w:rPr>
        <w:t>vigência xxxxx</w:t>
      </w:r>
      <w:r w:rsidRPr="00F72084">
        <w:t xml:space="preserve"> do estabelecimento com </w:t>
      </w:r>
      <w:bookmarkStart w:id="3" w:name="_Hlk190164685"/>
      <w:r w:rsidRPr="00212973">
        <w:rPr>
          <w:highlight w:val="yellow"/>
        </w:rPr>
        <w:t>CNPJ nº xx.xxx.xxx/xxxx-xx</w:t>
      </w:r>
      <w:r w:rsidRPr="00F72084">
        <w:t>.</w:t>
      </w:r>
    </w:p>
    <w:bookmarkEnd w:id="3"/>
    <w:p w14:paraId="0DAAF3D3" w14:textId="77777777" w:rsidR="00212973" w:rsidRDefault="00212973" w:rsidP="0007659C">
      <w:pPr>
        <w:pStyle w:val="CorpodeTexto"/>
      </w:pPr>
    </w:p>
    <w:p w14:paraId="297973F6" w14:textId="77777777" w:rsidR="00212973" w:rsidRPr="000E629E" w:rsidRDefault="00212973" w:rsidP="00212973">
      <w:pPr>
        <w:pStyle w:val="LegendaImagem"/>
      </w:pPr>
      <w:r w:rsidRPr="00212973">
        <w:rPr>
          <w:highlight w:val="yellow"/>
        </w:rPr>
        <w:lastRenderedPageBreak/>
        <w:t>Vigência XXX</w:t>
      </w:r>
    </w:p>
    <w:p w14:paraId="33627837" w14:textId="77777777" w:rsidR="00212973" w:rsidRDefault="00212973" w:rsidP="00212973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21E0AE3C" wp14:editId="752F6C1A">
            <wp:extent cx="5688000" cy="1508229"/>
            <wp:effectExtent l="19050" t="19050" r="27305" b="15875"/>
            <wp:docPr id="1997322562" name="Imagem 199732256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r w:rsidRPr="00F72084">
        <w:rPr>
          <w:i/>
          <w:iCs/>
        </w:rPr>
        <w:t>verbis</w:t>
      </w:r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r w:rsidRPr="00F72084">
        <w:rPr>
          <w:i/>
          <w:iCs/>
        </w:rPr>
        <w:t>verbis: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t xml:space="preserve">No caso em tela, os documentos juntados pela empresa autora com a inicial demonstram que o benefício previdenciário B94, no. 1856891051, concedido ao segurado SÉRGIO KAMINSKI </w:t>
      </w:r>
      <w:r w:rsidRPr="00F72084">
        <w:lastRenderedPageBreak/>
        <w:t xml:space="preserve">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>in verbis</w:t>
      </w:r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>Em consulta ao sistema CATweb,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>Portanto, em conformidade com a Resolução nº 1.329/2017, que retirou os acidentes in itinere,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r w:rsidRPr="00F72084">
        <w:rPr>
          <w:b/>
          <w:bCs/>
        </w:rPr>
        <w:t>CAT's nºs: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4.4. Dessa forma, comandaremos nesta data, a exclusão dos NB Nºs: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>in verbis</w:t>
      </w:r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 umento que vier a substituí-la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72142F91" w:rsidR="0007659C" w:rsidRPr="000D3B93" w:rsidRDefault="007839E8" w:rsidP="000D3B93">
      <w:pPr>
        <w:pStyle w:val="CorpodeTexto"/>
        <w:rPr>
          <w:color w:val="000000"/>
        </w:rPr>
      </w:pPr>
      <w:bookmarkStart w:id="4" w:name="_Hlk189576604"/>
      <w:r w:rsidRPr="00F72084">
        <w:t xml:space="preserve">Portanto, requer-se a </w:t>
      </w:r>
      <w:r w:rsidRPr="00F72084">
        <w:rPr>
          <w:b/>
          <w:bCs/>
        </w:rPr>
        <w:t>exclusão</w:t>
      </w:r>
      <w:r w:rsidRPr="00F72084">
        <w:t xml:space="preserve"> de </w:t>
      </w:r>
      <w:r w:rsidRPr="007839E8">
        <w:rPr>
          <w:b/>
          <w:bCs/>
          <w:highlight w:val="yellow"/>
        </w:rPr>
        <w:t xml:space="preserve">x (xxxx) benefícios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7839E8">
        <w:rPr>
          <w:b/>
          <w:bCs/>
          <w:highlight w:val="yellow"/>
        </w:rPr>
        <w:t>, espécie B91</w:t>
      </w:r>
      <w:r w:rsidRPr="00F72084">
        <w:t>, decorrentes de acidentes de trajeto, da base de cálculo do índice FAP dos estabelecimentos e vigências indicados na tabela supra e nos pedidos.</w:t>
      </w:r>
      <w:bookmarkEnd w:id="4"/>
    </w:p>
    <w:p w14:paraId="3E12E0DB" w14:textId="3BF04DAF" w:rsidR="00CE596C" w:rsidRDefault="00005FE3" w:rsidP="00CE596C">
      <w:pPr>
        <w:pStyle w:val="Ttulo2"/>
        <w:ind w:left="426" w:hanging="426"/>
      </w:pPr>
      <w:r w:rsidRPr="00005FE3">
        <w:lastRenderedPageBreak/>
        <w:t xml:space="preserve">AUXÍLIO POR INCAPACIDADE TEMPORÁRIA POR ACIDENTE DE TRABALHO </w:t>
      </w:r>
      <w:r w:rsidR="00CE596C">
        <w:t>(B91) – DECORRENTE DE ACIDENTE DE TRAJETO (Laudo Pericial)</w:t>
      </w:r>
    </w:p>
    <w:p w14:paraId="5DB684D6" w14:textId="77777777" w:rsidR="00CE596C" w:rsidRPr="0065578C" w:rsidRDefault="00CE596C" w:rsidP="0065578C">
      <w:pPr>
        <w:pStyle w:val="CorpodeTexto"/>
      </w:pPr>
    </w:p>
    <w:p w14:paraId="3558A60B" w14:textId="1196A862" w:rsidR="00CE596C" w:rsidRPr="00CE596C" w:rsidRDefault="00CE596C" w:rsidP="00CE596C">
      <w:pPr>
        <w:pStyle w:val="CorpodeTexto"/>
      </w:pPr>
      <w:bookmarkStart w:id="5" w:name="_Hlk113267836"/>
      <w:r w:rsidRPr="00CE596C">
        <w:t xml:space="preserve">O </w:t>
      </w:r>
      <w:r w:rsidR="00005FE3" w:rsidRPr="00005FE3">
        <w:t>auxílio por incapacidade temporária por acidente de trabalho</w:t>
      </w:r>
      <w:r w:rsidRPr="00CE596C">
        <w:t>, espécie B91, é devido ao segurado acidentado que, havendo cumprido, quando for o caso, o período de carência exigido pela Lei nº 8.213/1991, ficar incapacitado para o seu trabalho ou para a sua atividade habitual por mais de 15 dias consecutivos.</w:t>
      </w:r>
    </w:p>
    <w:p w14:paraId="24E6C286" w14:textId="34B4BB74" w:rsidR="00CE596C" w:rsidRPr="00CE596C" w:rsidRDefault="00CE596C" w:rsidP="00CE596C">
      <w:pPr>
        <w:pStyle w:val="CorpodeTexto"/>
      </w:pPr>
      <w:r w:rsidRPr="00CE596C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CE596C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43C14FF1" w14:textId="324F9513" w:rsidR="00CE596C" w:rsidRPr="00CE596C" w:rsidRDefault="00CE596C" w:rsidP="00CE596C">
      <w:pPr>
        <w:pStyle w:val="CorpodeTexto"/>
      </w:pPr>
      <w:bookmarkStart w:id="6" w:name="_heading=h.2jxsxqh" w:colFirst="0" w:colLast="0"/>
      <w:bookmarkEnd w:id="6"/>
      <w:r w:rsidRPr="00CE596C">
        <w:t xml:space="preserve">Durante a auditoria realizada nos índices FAP da Autora, foi encontrado </w:t>
      </w:r>
      <w:r w:rsidRPr="004D6BFD">
        <w:rPr>
          <w:b/>
        </w:rPr>
        <w:t xml:space="preserve">xxx (xxx) benefício de </w:t>
      </w:r>
      <w:r w:rsidR="00005FE3" w:rsidRPr="004D6BFD">
        <w:rPr>
          <w:b/>
        </w:rPr>
        <w:t>auxílio por incapacidade temporária por acidente de trabalho</w:t>
      </w:r>
      <w:r w:rsidRPr="004D6BFD">
        <w:rPr>
          <w:b/>
        </w:rPr>
        <w:t>, espécie B91</w:t>
      </w:r>
      <w:r w:rsidRPr="00CE596C">
        <w:t xml:space="preserve"> – </w:t>
      </w:r>
      <w:r w:rsidRPr="004D6BFD">
        <w:rPr>
          <w:bCs/>
        </w:rPr>
        <w:t>decorrente de acidente de trajeto</w:t>
      </w:r>
      <w:r w:rsidRPr="00CE596C">
        <w:t xml:space="preserve"> – na base de cálculo dos índices FAP, nas vigências </w:t>
      </w:r>
      <w:r>
        <w:t>xxx</w:t>
      </w:r>
      <w:r w:rsidRPr="00CE596C">
        <w:t>.</w:t>
      </w:r>
    </w:p>
    <w:p w14:paraId="0DC887F2" w14:textId="58687498" w:rsidR="0065578C" w:rsidRDefault="0065578C" w:rsidP="0065578C">
      <w:pPr>
        <w:pStyle w:val="CorpodeTexto"/>
      </w:pPr>
    </w:p>
    <w:tbl>
      <w:tblPr>
        <w:tblStyle w:val="Tabelacomgrade"/>
        <w:tblW w:w="9195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709"/>
        <w:gridCol w:w="1701"/>
        <w:gridCol w:w="2552"/>
        <w:gridCol w:w="1275"/>
        <w:gridCol w:w="567"/>
        <w:gridCol w:w="1262"/>
      </w:tblGrid>
      <w:tr w:rsidR="00FD58F3" w:rsidRPr="00FD58F3" w14:paraId="4647D93A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54930FF7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296" w:type="dxa"/>
            <w:gridSpan w:val="2"/>
            <w:shd w:val="clear" w:color="auto" w:fill="D5DCE4" w:themeFill="text2" w:themeFillTint="33"/>
            <w:vAlign w:val="center"/>
          </w:tcPr>
          <w:p w14:paraId="05B047C4" w14:textId="22A605FA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701" w:type="dxa"/>
            <w:shd w:val="clear" w:color="auto" w:fill="D5DCE4" w:themeFill="text2" w:themeFillTint="33"/>
            <w:vAlign w:val="center"/>
          </w:tcPr>
          <w:p w14:paraId="0D2D6780" w14:textId="29F70CBC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2552" w:type="dxa"/>
            <w:shd w:val="clear" w:color="auto" w:fill="D5DCE4" w:themeFill="text2" w:themeFillTint="33"/>
            <w:vAlign w:val="center"/>
          </w:tcPr>
          <w:p w14:paraId="21E84B8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Empregado(a)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14:paraId="67A746F2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1759B33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62" w:type="dxa"/>
            <w:shd w:val="clear" w:color="auto" w:fill="D5DCE4" w:themeFill="text2" w:themeFillTint="33"/>
            <w:vAlign w:val="center"/>
          </w:tcPr>
          <w:p w14:paraId="673E18A1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</w:tr>
      <w:tr w:rsidR="00CE596C" w:rsidRPr="00FD58F3" w14:paraId="30E41CD9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4D6569B9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4695CE60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2017</w:t>
            </w:r>
          </w:p>
        </w:tc>
        <w:tc>
          <w:tcPr>
            <w:tcW w:w="709" w:type="dxa"/>
            <w:vAlign w:val="center"/>
          </w:tcPr>
          <w:p w14:paraId="4C10D7D7" w14:textId="728F5791" w:rsidR="00CE596C" w:rsidRPr="00FD58F3" w:rsidRDefault="00FD58F3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2018</w:t>
            </w:r>
          </w:p>
        </w:tc>
        <w:tc>
          <w:tcPr>
            <w:tcW w:w="1701" w:type="dxa"/>
            <w:vAlign w:val="center"/>
          </w:tcPr>
          <w:p w14:paraId="7C1B0F7D" w14:textId="56BDD7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99.999.999/9999-99</w:t>
            </w:r>
          </w:p>
        </w:tc>
        <w:tc>
          <w:tcPr>
            <w:tcW w:w="2552" w:type="dxa"/>
            <w:vAlign w:val="center"/>
          </w:tcPr>
          <w:p w14:paraId="352E2DB7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Fulano da Silva Sauro Grande Nome de Duas linhas</w:t>
            </w:r>
          </w:p>
        </w:tc>
        <w:tc>
          <w:tcPr>
            <w:tcW w:w="1275" w:type="dxa"/>
            <w:vAlign w:val="center"/>
          </w:tcPr>
          <w:p w14:paraId="479C9055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5C59F853" w14:textId="45C9074F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B9</w:t>
            </w:r>
            <w:r w:rsidR="00FD58F3">
              <w:rPr>
                <w:rFonts w:ascii="Avenir Next LT Pro Light" w:hAnsi="Avenir Next LT Pro Light"/>
                <w:sz w:val="16"/>
                <w:szCs w:val="16"/>
              </w:rPr>
              <w:t>1</w:t>
            </w:r>
          </w:p>
        </w:tc>
        <w:tc>
          <w:tcPr>
            <w:tcW w:w="1262" w:type="dxa"/>
            <w:vAlign w:val="center"/>
          </w:tcPr>
          <w:p w14:paraId="0298742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6141765886</w:t>
            </w:r>
          </w:p>
        </w:tc>
      </w:tr>
      <w:tr w:rsidR="00CE596C" w:rsidRPr="00FD58F3" w14:paraId="0D5F9884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3A337DA2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646790A8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D886063" w14:textId="77777777" w:rsidR="00CE596C" w:rsidRPr="00FD58F3" w:rsidRDefault="00CE596C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42570F1" w14:textId="3D3536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5B6ACDAD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2B61571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055EC42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62" w:type="dxa"/>
            <w:vAlign w:val="center"/>
          </w:tcPr>
          <w:p w14:paraId="0B558BF4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</w:tbl>
    <w:p w14:paraId="28E1D0DD" w14:textId="77777777" w:rsidR="00CE596C" w:rsidRDefault="00CE596C" w:rsidP="0065578C">
      <w:pPr>
        <w:pStyle w:val="CorpodeTexto"/>
      </w:pPr>
    </w:p>
    <w:p w14:paraId="2D1B7518" w14:textId="224C77D4" w:rsidR="00C35051" w:rsidRDefault="00C35051" w:rsidP="00C35051">
      <w:pPr>
        <w:pStyle w:val="CorpodeTexto"/>
      </w:pPr>
      <w:r>
        <w:t xml:space="preserve">O segurado </w:t>
      </w:r>
      <w:r w:rsidR="00A91375">
        <w:t>XXX</w:t>
      </w:r>
      <w:r>
        <w:t xml:space="preserve"> sofreu </w:t>
      </w:r>
      <w:r>
        <w:rPr>
          <w:b/>
        </w:rPr>
        <w:t xml:space="preserve">acidente de trajeto em </w:t>
      </w:r>
      <w:r w:rsidR="00A91375">
        <w:rPr>
          <w:b/>
        </w:rPr>
        <w:t>XXX</w:t>
      </w:r>
      <w:r>
        <w:t xml:space="preserve"> com lesão </w:t>
      </w:r>
      <w:r w:rsidR="00A91375">
        <w:t>XXX</w:t>
      </w:r>
      <w:r>
        <w:t xml:space="preserve">, conforme consta no Laudo Médico Pericial emitido pelo Instituto Nacional de Seguro Social em </w:t>
      </w:r>
      <w:r w:rsidR="00A91375">
        <w:t>XXX</w:t>
      </w:r>
      <w:r>
        <w:t>.</w:t>
      </w:r>
    </w:p>
    <w:p w14:paraId="1167F210" w14:textId="77777777" w:rsidR="00C35051" w:rsidRDefault="00C35051" w:rsidP="00C35051">
      <w:pPr>
        <w:pStyle w:val="CorpodeTexto"/>
      </w:pPr>
      <w:r>
        <w:t>Destacamos abaixo os trechos de relevo dos documentos comprobatórios.</w:t>
      </w:r>
    </w:p>
    <w:p w14:paraId="24741557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 Narrow" w:eastAsia="Arial Narrow" w:hAnsi="Arial Narrow" w:cs="Arial Narrow"/>
          <w:color w:val="000000"/>
          <w:sz w:val="2"/>
          <w:szCs w:val="2"/>
        </w:rPr>
      </w:pPr>
    </w:p>
    <w:p w14:paraId="14637157" w14:textId="034D607C" w:rsidR="00C35051" w:rsidRDefault="00C35051" w:rsidP="00C35051">
      <w:pPr>
        <w:pStyle w:val="LegendaImagem"/>
      </w:pPr>
      <w:r>
        <w:t>Laudo Médico Pericial – INSS (</w:t>
      </w:r>
      <w:r w:rsidR="00A91375">
        <w:t>dd/mm/aaaa</w:t>
      </w:r>
      <w:r>
        <w:t>)</w:t>
      </w:r>
    </w:p>
    <w:p w14:paraId="45FFDC10" w14:textId="02954C77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b/>
          <w:noProof/>
          <w:color w:val="000000"/>
          <w:sz w:val="22"/>
          <w:szCs w:val="22"/>
        </w:rPr>
        <w:lastRenderedPageBreak/>
        <w:drawing>
          <wp:inline distT="0" distB="0" distL="0" distR="0" wp14:anchorId="34A324C8" wp14:editId="046CD4C3">
            <wp:extent cx="4782217" cy="6315956"/>
            <wp:effectExtent l="19050" t="19050" r="18415" b="27940"/>
            <wp:docPr id="208438913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9138" name="Imagem 1" descr="Diagra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3159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C2A10" w14:textId="77777777" w:rsidR="009627D3" w:rsidRDefault="009627D3" w:rsidP="009627D3">
      <w:pPr>
        <w:pStyle w:val="CorpodeTexto"/>
      </w:pPr>
    </w:p>
    <w:p w14:paraId="324D6592" w14:textId="77777777" w:rsidR="003925BF" w:rsidRDefault="003925BF" w:rsidP="009627D3">
      <w:pPr>
        <w:pStyle w:val="CorpodeTexto"/>
      </w:pPr>
    </w:p>
    <w:p w14:paraId="1BF9C5B2" w14:textId="77777777" w:rsidR="003925BF" w:rsidRDefault="003925BF" w:rsidP="009627D3">
      <w:pPr>
        <w:pStyle w:val="CorpodeTexto"/>
      </w:pPr>
    </w:p>
    <w:p w14:paraId="2D62B341" w14:textId="77777777" w:rsidR="003925BF" w:rsidRDefault="003925BF" w:rsidP="009627D3">
      <w:pPr>
        <w:pStyle w:val="CorpodeTexto"/>
      </w:pPr>
    </w:p>
    <w:p w14:paraId="58B08D57" w14:textId="77777777" w:rsidR="003925BF" w:rsidRDefault="003925BF" w:rsidP="009627D3">
      <w:pPr>
        <w:pStyle w:val="CorpodeTexto"/>
      </w:pPr>
    </w:p>
    <w:p w14:paraId="58195F86" w14:textId="77777777" w:rsidR="003925BF" w:rsidRDefault="003925BF" w:rsidP="009627D3">
      <w:pPr>
        <w:pStyle w:val="CorpodeTexto"/>
      </w:pPr>
    </w:p>
    <w:p w14:paraId="45B72B07" w14:textId="02DB5595" w:rsidR="00C35051" w:rsidRDefault="00C35051" w:rsidP="009627D3">
      <w:pPr>
        <w:pStyle w:val="LegendaImagem"/>
      </w:pPr>
      <w:r>
        <w:t xml:space="preserve">Dados Básicos da Concessão (CONBAS) </w:t>
      </w:r>
      <w:r>
        <w:rPr>
          <w:color w:val="000000"/>
        </w:rPr>
        <w:t xml:space="preserve">– </w:t>
      </w:r>
      <w:r>
        <w:t xml:space="preserve">Benefício B91 nº </w:t>
      </w:r>
      <w:r w:rsidR="00A91375">
        <w:t>XXX</w:t>
      </w:r>
    </w:p>
    <w:p w14:paraId="1EFA8DED" w14:textId="4E3CEA41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lastRenderedPageBreak/>
        <w:drawing>
          <wp:inline distT="0" distB="0" distL="0" distR="0" wp14:anchorId="11F3AD63" wp14:editId="2D6DA8F7">
            <wp:extent cx="4623759" cy="2461757"/>
            <wp:effectExtent l="19050" t="19050" r="24765" b="15240"/>
            <wp:docPr id="94360448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061A0" w14:textId="77777777" w:rsidR="009627D3" w:rsidRDefault="009627D3" w:rsidP="009627D3">
      <w:pPr>
        <w:pStyle w:val="CorpodeTexto"/>
      </w:pPr>
    </w:p>
    <w:p w14:paraId="29081DA2" w14:textId="5ED7F2D8" w:rsidR="00C35051" w:rsidRDefault="00C35051" w:rsidP="009627D3">
      <w:pPr>
        <w:pStyle w:val="CorpodeTexto"/>
      </w:pPr>
      <w:r>
        <w:t xml:space="preserve">Todavia, mesmo sendo </w:t>
      </w:r>
      <w:r>
        <w:rPr>
          <w:b/>
        </w:rPr>
        <w:t xml:space="preserve">decorrente de acidente de trajeto ocorrido em </w:t>
      </w:r>
      <w:r w:rsidR="00A91375">
        <w:rPr>
          <w:b/>
        </w:rPr>
        <w:t>XXX</w:t>
      </w:r>
      <w:r>
        <w:t xml:space="preserve">, a administração pública incluiu o </w:t>
      </w:r>
      <w:r>
        <w:rPr>
          <w:b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nº</w:t>
      </w:r>
      <w:r>
        <w:rPr>
          <w:b/>
          <w:sz w:val="18"/>
          <w:szCs w:val="18"/>
        </w:rPr>
        <w:t xml:space="preserve"> </w:t>
      </w:r>
      <w:r w:rsidR="00A91375">
        <w:rPr>
          <w:b/>
        </w:rPr>
        <w:t>XXX</w:t>
      </w:r>
      <w:r>
        <w:t xml:space="preserve">, na base de cálculo dos índices FAP do estabelecimento CNPJ nº </w:t>
      </w:r>
      <w:r w:rsidR="00A91375">
        <w:t>XXX</w:t>
      </w:r>
      <w:r>
        <w:t xml:space="preserve">, nas vigências </w:t>
      </w:r>
      <w:r w:rsidR="00A91375">
        <w:t>XXX</w:t>
      </w:r>
      <w:r>
        <w:t>.</w:t>
      </w:r>
    </w:p>
    <w:p w14:paraId="376589C6" w14:textId="77777777" w:rsidR="00C35051" w:rsidRDefault="00C35051" w:rsidP="009627D3">
      <w:pPr>
        <w:pStyle w:val="CorpodeTexto"/>
      </w:pPr>
      <w:r>
        <w:t>As telas do sistema FAP abaixo</w:t>
      </w:r>
      <w:r>
        <w:rPr>
          <w:b/>
        </w:rPr>
        <w:t xml:space="preserve"> comprovam</w:t>
      </w:r>
      <w:r>
        <w:t xml:space="preserve"> a inclusão.</w:t>
      </w:r>
    </w:p>
    <w:p w14:paraId="020520A2" w14:textId="77777777" w:rsidR="003925BF" w:rsidRDefault="003925BF" w:rsidP="009627D3">
      <w:pPr>
        <w:pStyle w:val="CorpodeTexto"/>
      </w:pPr>
    </w:p>
    <w:p w14:paraId="1C407378" w14:textId="78998DBB" w:rsidR="00C35051" w:rsidRDefault="00C35051" w:rsidP="009627D3">
      <w:pPr>
        <w:pStyle w:val="LegendaImagem"/>
      </w:pPr>
      <w:r>
        <w:t xml:space="preserve">Vigência </w:t>
      </w:r>
      <w:r w:rsidR="009627D3">
        <w:t>XXX</w:t>
      </w:r>
    </w:p>
    <w:p w14:paraId="6F9A7C83" w14:textId="1F623F9E" w:rsidR="00C35051" w:rsidRDefault="009627D3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</w:rPr>
      </w:pPr>
      <w:r w:rsidRPr="001A6F68">
        <w:rPr>
          <w:noProof/>
        </w:rPr>
        <w:drawing>
          <wp:inline distT="0" distB="0" distL="0" distR="0" wp14:anchorId="172F526A" wp14:editId="212EB64A">
            <wp:extent cx="5759450" cy="1527175"/>
            <wp:effectExtent l="19050" t="19050" r="12700" b="15875"/>
            <wp:docPr id="1011546171" name="Imagem 101154617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79718" w14:textId="77777777" w:rsidR="00C35051" w:rsidRDefault="00C35051" w:rsidP="009627D3">
      <w:pPr>
        <w:pStyle w:val="CorpodeTexto"/>
      </w:pPr>
    </w:p>
    <w:p w14:paraId="432E8C91" w14:textId="77777777" w:rsidR="00C35051" w:rsidRPr="00C35051" w:rsidRDefault="00C35051" w:rsidP="00C35051">
      <w:pPr>
        <w:pStyle w:val="CorpodeTexto"/>
        <w:rPr>
          <w:b/>
          <w:bCs/>
        </w:rPr>
      </w:pPr>
      <w:r w:rsidRPr="00C35051">
        <w:rPr>
          <w:b/>
          <w:bCs/>
        </w:rPr>
        <w:t xml:space="preserve">Por se tratar de acidente de trajeto, referido benefício </w:t>
      </w:r>
      <w:r w:rsidRPr="00A91375">
        <w:rPr>
          <w:rStyle w:val="CorpodeTexto-LaranjaChar"/>
          <w:color w:val="auto"/>
        </w:rPr>
        <w:t>não</w:t>
      </w:r>
      <w:r w:rsidRPr="00A91375">
        <w:rPr>
          <w:b/>
          <w:bCs/>
        </w:rPr>
        <w:t xml:space="preserve"> </w:t>
      </w:r>
      <w:r w:rsidRPr="00C35051">
        <w:rPr>
          <w:b/>
          <w:bCs/>
        </w:rPr>
        <w:t>deve compor a base de cálculo e constar nos índices FAP da Autora.</w:t>
      </w:r>
    </w:p>
    <w:p w14:paraId="6BD3675F" w14:textId="1ADE8517" w:rsidR="00C35051" w:rsidRPr="00C35051" w:rsidRDefault="00C35051" w:rsidP="00C35051">
      <w:pPr>
        <w:pStyle w:val="CorpodeTexto"/>
      </w:pPr>
      <w:r w:rsidRPr="00C35051">
        <w:t>No caso, as provas juntadas são suficientes para identificar e caracterizar o</w:t>
      </w:r>
      <w:r w:rsidR="005A5133">
        <w:t>s</w:t>
      </w:r>
      <w:r w:rsidRPr="00C35051">
        <w:t xml:space="preserve"> benefício</w:t>
      </w:r>
      <w:r w:rsidR="005A5133">
        <w:t>s</w:t>
      </w:r>
      <w:r w:rsidRPr="00C35051">
        <w:t xml:space="preserve"> B91 como decorrente</w:t>
      </w:r>
      <w:r w:rsidR="005A5133">
        <w:t>s</w:t>
      </w:r>
      <w:r w:rsidRPr="00C35051">
        <w:t xml:space="preserve"> de acidente de trajeto.</w:t>
      </w:r>
    </w:p>
    <w:p w14:paraId="28319968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11D6E1DB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lastRenderedPageBreak/>
        <w:t>Isso porque a alíquota do tributo deve incidir sobre a base de cálculo que efetivamente reflita o fato gerador da respectiva obrigação.</w:t>
      </w:r>
    </w:p>
    <w:p w14:paraId="7BA35570" w14:textId="77777777" w:rsidR="00C35051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4F7BDE36" w14:textId="77777777" w:rsidR="00BF029C" w:rsidRPr="00947202" w:rsidRDefault="00BF029C" w:rsidP="00BF029C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5E088EC3" w14:textId="77777777" w:rsidR="00BF029C" w:rsidRPr="00947202" w:rsidRDefault="00BF029C" w:rsidP="00BF029C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>
        <w:rPr>
          <w:rStyle w:val="Refdenotaderodap"/>
        </w:rPr>
        <w:footnoteReference w:id="2"/>
      </w:r>
      <w:r w:rsidRPr="00947202">
        <w:t>.</w:t>
      </w:r>
    </w:p>
    <w:p w14:paraId="0959C42E" w14:textId="77777777" w:rsidR="00BF029C" w:rsidRPr="00947202" w:rsidRDefault="00BF029C" w:rsidP="00BF029C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3C7DD6B" w14:textId="77777777" w:rsidR="00BF029C" w:rsidRPr="00947202" w:rsidRDefault="00BF029C" w:rsidP="00BF029C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4411A372" w14:textId="77777777" w:rsidR="00C35051" w:rsidRPr="00C35051" w:rsidRDefault="00C35051" w:rsidP="00C35051">
      <w:pPr>
        <w:pStyle w:val="CorpodeTexto"/>
      </w:pPr>
      <w:r w:rsidRPr="00C35051">
        <w:t xml:space="preserve">A própria União, em processos de mesma natureza e objeto, </w:t>
      </w:r>
      <w:r w:rsidRPr="005A5133">
        <w:rPr>
          <w:b/>
          <w:bCs/>
        </w:rPr>
        <w:t>reconhece</w:t>
      </w:r>
      <w:r w:rsidRPr="00C35051">
        <w:t xml:space="preserve"> o equívoco de manter benefícios decorrentes de acidentes de trajeto incluídos erroneamente no FAP das empresas e comanda a exclusão dos ditos benefícios da base de cálculo do índice FAP.</w:t>
      </w:r>
    </w:p>
    <w:p w14:paraId="73B82CB2" w14:textId="7BEB1DE0" w:rsidR="00C35051" w:rsidRPr="00C35051" w:rsidRDefault="00C35051" w:rsidP="00C35051">
      <w:pPr>
        <w:pStyle w:val="CorpodeTexto"/>
      </w:pPr>
      <w:r w:rsidRPr="00C35051">
        <w:t xml:space="preserve">Como exemplo, podemos citar a contestação apresentada pela União nos autos nº 5005677-73.2021.4.04.7005/PR,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 w:rsidRPr="00C35051">
        <w:t xml:space="preserve">na 1ª Vara Federal de Guarapuava/PR, que reconhece o erro e determina a exclusão dos benefícios decorrentes de acidente de trajeto do FAP, </w:t>
      </w:r>
      <w:r w:rsidRPr="00C35051">
        <w:rPr>
          <w:i/>
        </w:rPr>
        <w:t>verbis</w:t>
      </w:r>
      <w:r w:rsidRPr="00C35051">
        <w:t>:</w:t>
      </w:r>
    </w:p>
    <w:p w14:paraId="7B979229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00CF2583" w14:textId="77777777" w:rsidR="00C35051" w:rsidRPr="005A5133" w:rsidRDefault="00C35051" w:rsidP="005A5133">
      <w:pPr>
        <w:pStyle w:val="Jurisprudncia"/>
        <w:rPr>
          <w:b/>
          <w:bCs/>
        </w:rPr>
      </w:pPr>
      <w:r w:rsidRPr="005A5133">
        <w:rPr>
          <w:b/>
          <w:bCs/>
        </w:rPr>
        <w:t>3.1 ACIDENTES DE TRAJETO.</w:t>
      </w:r>
    </w:p>
    <w:p w14:paraId="25DEB462" w14:textId="77777777" w:rsidR="00C35051" w:rsidRPr="005A5133" w:rsidRDefault="00C35051" w:rsidP="005A5133">
      <w:pPr>
        <w:pStyle w:val="Jurisprudncia"/>
      </w:pPr>
      <w:r w:rsidRPr="005A5133">
        <w:t>Este ponto teve a seguinte análise favorável ao contribuinte:</w:t>
      </w:r>
    </w:p>
    <w:p w14:paraId="6BBAEA5E" w14:textId="77777777" w:rsidR="00C35051" w:rsidRPr="005A5133" w:rsidRDefault="00C35051" w:rsidP="005A5133">
      <w:pPr>
        <w:pStyle w:val="Jurisprudncia"/>
      </w:pPr>
      <w:r w:rsidRPr="005A5133">
        <w:t xml:space="preserve">4.2. Neste caso, a </w:t>
      </w:r>
      <w:r w:rsidRPr="00357313">
        <w:rPr>
          <w:b/>
          <w:bCs/>
        </w:rPr>
        <w:t>Autora solicita que sejam excluídos os NB Nºs 6137349385 e 6147734265, contabilizados na vigência 2018, por se tratarem de acidentes de trajeto</w:t>
      </w:r>
      <w:r w:rsidRPr="005A5133">
        <w:t>, em conformidade com a nova resolução nº 1.329/2017, que retirou os acidentes in itinere da regra de cálculo do FAP para os índices vigentes a partir de 2018.</w:t>
      </w:r>
    </w:p>
    <w:p w14:paraId="7CBE0A86" w14:textId="77777777" w:rsidR="00C35051" w:rsidRPr="005A5133" w:rsidRDefault="00C35051" w:rsidP="005A5133">
      <w:pPr>
        <w:pStyle w:val="Jurisprudncia"/>
      </w:pPr>
      <w:r w:rsidRPr="005A5133">
        <w:lastRenderedPageBreak/>
        <w:t>4.3. Em consulta ao Banco de dados de Comunicação de Acidentes de Trabalho - CAT, identificamos que as CAT's nºs: 2016.093764.7/01 e 2016.183946.0/01</w:t>
      </w:r>
      <w:r w:rsidRPr="005A5133">
        <w:rPr>
          <w:highlight w:val="white"/>
        </w:rPr>
        <w:t>,</w:t>
      </w:r>
      <w:r w:rsidRPr="005A5133">
        <w:t xml:space="preserve"> estão, respectivamente, relacionadas aos benefícios, ora reclamados e se referem a acidentes de trajeto.</w:t>
      </w:r>
    </w:p>
    <w:p w14:paraId="21A6AE58" w14:textId="6D2D9B20" w:rsidR="00C35051" w:rsidRPr="005A5133" w:rsidRDefault="00C35051" w:rsidP="005A5133">
      <w:pPr>
        <w:pStyle w:val="Jurisprudncia"/>
      </w:pPr>
      <w:r w:rsidRPr="00357313">
        <w:rPr>
          <w:b/>
          <w:bCs/>
        </w:rPr>
        <w:t>4.4. Dessa forma, comandaremos nesta data, a exclusão dos NB Nºs: 6137349385 e 6147734265, contabilizados na vigência 2018</w:t>
      </w:r>
      <w:r w:rsidRPr="005A5133">
        <w:t>.</w:t>
      </w:r>
      <w:r w:rsidR="005A5133">
        <w:t xml:space="preserve"> (</w:t>
      </w:r>
      <w:r w:rsidR="005A5133" w:rsidRPr="00357313">
        <w:rPr>
          <w:b/>
          <w:bCs/>
        </w:rPr>
        <w:t>GN</w:t>
      </w:r>
      <w:r w:rsidR="005A5133">
        <w:t>)</w:t>
      </w:r>
    </w:p>
    <w:p w14:paraId="127B1C98" w14:textId="77777777" w:rsidR="00C35051" w:rsidRPr="00322FA4" w:rsidRDefault="00C35051" w:rsidP="00322FA4">
      <w:pPr>
        <w:pStyle w:val="CorpodeTexto"/>
      </w:pPr>
    </w:p>
    <w:p w14:paraId="1804B6A8" w14:textId="77777777" w:rsidR="00C35051" w:rsidRPr="00322FA4" w:rsidRDefault="00C35051" w:rsidP="00322FA4">
      <w:pPr>
        <w:pStyle w:val="CorpodeTexto"/>
      </w:pPr>
      <w:r w:rsidRPr="00322FA4">
        <w:t>Da mesma forma é o entendimento do Judiciário</w:t>
      </w:r>
      <w:r w:rsidRPr="00322FA4">
        <w:rPr>
          <w:vertAlign w:val="superscript"/>
        </w:rPr>
        <w:footnoteReference w:id="3"/>
      </w:r>
      <w:r w:rsidRPr="00322FA4">
        <w:t xml:space="preserve">, </w:t>
      </w:r>
      <w:r w:rsidRPr="00322FA4">
        <w:rPr>
          <w:i/>
          <w:iCs/>
        </w:rPr>
        <w:t>in verbis</w:t>
      </w:r>
      <w:r w:rsidRPr="00322FA4">
        <w:t>:</w:t>
      </w:r>
    </w:p>
    <w:p w14:paraId="07E010CB" w14:textId="77777777" w:rsidR="00C35051" w:rsidRPr="00322FA4" w:rsidRDefault="00C35051" w:rsidP="00322FA4">
      <w:pPr>
        <w:pStyle w:val="CorpodeTexto"/>
      </w:pPr>
    </w:p>
    <w:p w14:paraId="39F0F358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6BB44843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substitui-la – não devem ser considerados como insumos do cálculo do FAP.</w:t>
      </w:r>
    </w:p>
    <w:p w14:paraId="7E45359C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4026AADE" w14:textId="77777777" w:rsidR="00C35051" w:rsidRDefault="00C35051" w:rsidP="00322FA4">
      <w:pPr>
        <w:pStyle w:val="Jurisprudncia"/>
      </w:pPr>
      <w:r>
        <w:t>O documento encartado no evento 1 - ANEXO5, p. 5, a seu turno, demonstra que o referido benefício foi considerado no cálculo do índice FAP de 2018.</w:t>
      </w:r>
    </w:p>
    <w:p w14:paraId="2675D09B" w14:textId="1478E810" w:rsidR="00C35051" w:rsidRDefault="00C35051" w:rsidP="00322FA4">
      <w:pPr>
        <w:pStyle w:val="Jurisprudncia"/>
      </w:pPr>
      <w:r>
        <w:t>Logo, o pedido procede, no ponto. (</w:t>
      </w:r>
      <w:r w:rsidR="00322FA4" w:rsidRPr="00322FA4">
        <w:rPr>
          <w:b/>
          <w:bCs/>
        </w:rPr>
        <w:t>GN</w:t>
      </w:r>
      <w:r>
        <w:t>)</w:t>
      </w:r>
    </w:p>
    <w:p w14:paraId="10D08881" w14:textId="77777777" w:rsidR="00C35051" w:rsidRDefault="00C35051" w:rsidP="00322FA4">
      <w:pPr>
        <w:pStyle w:val="CorpodeTexto"/>
      </w:pPr>
    </w:p>
    <w:p w14:paraId="2B116733" w14:textId="69625CD1" w:rsidR="00C35051" w:rsidRDefault="00C35051" w:rsidP="00322FA4">
      <w:pPr>
        <w:pStyle w:val="CorpodeTexto"/>
        <w:rPr>
          <w:rFonts w:ascii="Courier New" w:eastAsia="Courier New" w:hAnsi="Courier New" w:cs="Courier New"/>
          <w:i/>
          <w:sz w:val="16"/>
          <w:szCs w:val="16"/>
        </w:rPr>
      </w:pPr>
      <w:r>
        <w:t xml:space="preserve">Nesse sentido decidiu o MM. Juiz Vilian Bollmann, </w:t>
      </w:r>
      <w:r w:rsidRPr="00322FA4">
        <w:t>nos autos nº 5025207-60.2021.4.04.7200/SC</w:t>
      </w:r>
      <w:r>
        <w:t xml:space="preserve">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>
        <w:t xml:space="preserve">na 4ª Vara Federal de Florianópolis/SC, </w:t>
      </w:r>
      <w:r>
        <w:rPr>
          <w:i/>
        </w:rPr>
        <w:t>verbis</w:t>
      </w:r>
      <w:r>
        <w:t>:</w:t>
      </w:r>
    </w:p>
    <w:p w14:paraId="55B0DB0E" w14:textId="77777777" w:rsidR="00C35051" w:rsidRDefault="00C35051" w:rsidP="00322FA4">
      <w:pPr>
        <w:pStyle w:val="CorpodeTexto"/>
      </w:pPr>
    </w:p>
    <w:p w14:paraId="7CD08585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Da inclusão de benefício oriundo de acidente de trajeto</w:t>
      </w:r>
    </w:p>
    <w:p w14:paraId="669F2C8F" w14:textId="77777777" w:rsidR="00C35051" w:rsidRPr="00322FA4" w:rsidRDefault="00C35051" w:rsidP="00322FA4">
      <w:pPr>
        <w:pStyle w:val="Jurisprudncia"/>
      </w:pPr>
      <w:r w:rsidRPr="00322FA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037D63DD" w14:textId="77777777" w:rsidR="00C35051" w:rsidRPr="00322FA4" w:rsidRDefault="00C35051" w:rsidP="00322FA4">
      <w:pPr>
        <w:pStyle w:val="Jurisprudncia"/>
      </w:pPr>
      <w:r w:rsidRPr="00322FA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322FA4">
        <w:t>. Nesse sentido, colhe-se da definição de "evento" constante no referido ato normativo:</w:t>
      </w:r>
    </w:p>
    <w:p w14:paraId="7C6CB6B3" w14:textId="77777777" w:rsidR="00C35051" w:rsidRPr="00322FA4" w:rsidRDefault="00C35051" w:rsidP="00322FA4">
      <w:pPr>
        <w:pStyle w:val="Jurisprudncia"/>
      </w:pPr>
      <w:r w:rsidRPr="00322FA4">
        <w:t>2.2. Definições</w:t>
      </w:r>
    </w:p>
    <w:p w14:paraId="71A9F1AD" w14:textId="77777777" w:rsidR="00C35051" w:rsidRPr="00322FA4" w:rsidRDefault="00C35051" w:rsidP="00322FA4">
      <w:pPr>
        <w:pStyle w:val="Jurisprudncia"/>
      </w:pPr>
      <w:r w:rsidRPr="00322FA4">
        <w:t>Foram adotadas as seguintes definições estruturantes:</w:t>
      </w:r>
    </w:p>
    <w:p w14:paraId="1FA97568" w14:textId="77777777" w:rsidR="00C35051" w:rsidRPr="00322FA4" w:rsidRDefault="00C35051" w:rsidP="00322FA4">
      <w:pPr>
        <w:pStyle w:val="Jurisprudncia"/>
      </w:pPr>
      <w:r w:rsidRPr="00322FA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</w:t>
      </w:r>
      <w:r w:rsidRPr="00322FA4">
        <w:lastRenderedPageBreak/>
        <w:t xml:space="preserve">CAT, somente serão considerados eventos no caso de óbito. </w:t>
      </w:r>
      <w:r w:rsidRPr="00322FA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322FA4">
        <w:t>. (grifado).</w:t>
      </w:r>
    </w:p>
    <w:p w14:paraId="4309DE7D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6CA934BA" w14:textId="64367DE6" w:rsidR="00C35051" w:rsidRPr="00322FA4" w:rsidRDefault="00C35051" w:rsidP="00322FA4">
      <w:pPr>
        <w:pStyle w:val="Jurisprudncia"/>
      </w:pPr>
      <w:r w:rsidRPr="00322FA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322FA4">
        <w:t>. (</w:t>
      </w:r>
      <w:r w:rsidR="00322FA4" w:rsidRPr="00322FA4">
        <w:rPr>
          <w:b/>
          <w:bCs/>
        </w:rPr>
        <w:t>GN</w:t>
      </w:r>
      <w:r w:rsidRPr="00322FA4">
        <w:t>)</w:t>
      </w:r>
    </w:p>
    <w:p w14:paraId="3258C32D" w14:textId="77777777" w:rsidR="00C35051" w:rsidRDefault="00C35051" w:rsidP="009627D3">
      <w:pPr>
        <w:pStyle w:val="CorpodeTexto"/>
      </w:pPr>
    </w:p>
    <w:p w14:paraId="124455B7" w14:textId="73B12826" w:rsidR="00C35051" w:rsidRDefault="00C35051" w:rsidP="009627D3">
      <w:pPr>
        <w:pStyle w:val="CorpodeTexto"/>
      </w:pPr>
      <w:r>
        <w:t xml:space="preserve">Por essas razões, comprovado a incorreção da Previdência Social, requer-se a </w:t>
      </w:r>
      <w:r>
        <w:rPr>
          <w:b/>
        </w:rPr>
        <w:t>exclusão</w:t>
      </w:r>
      <w:r>
        <w:t xml:space="preserve"> d</w:t>
      </w:r>
      <w:r w:rsidR="009627D3">
        <w:t>aqueles</w:t>
      </w:r>
      <w:r>
        <w:t xml:space="preserve"> </w:t>
      </w:r>
      <w:r>
        <w:rPr>
          <w:b/>
        </w:rPr>
        <w:t>benefício</w:t>
      </w:r>
      <w:r w:rsidR="00322FA4">
        <w:rPr>
          <w:b/>
        </w:rPr>
        <w:t>s</w:t>
      </w:r>
      <w:r>
        <w:rPr>
          <w:b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decorrente</w:t>
      </w:r>
      <w:r w:rsidR="00322FA4">
        <w:rPr>
          <w:b/>
        </w:rPr>
        <w:t>s</w:t>
      </w:r>
      <w:r>
        <w:rPr>
          <w:b/>
        </w:rPr>
        <w:t xml:space="preserve"> de acidente de trajeto</w:t>
      </w:r>
      <w:r>
        <w:t xml:space="preserve"> – da base de cálculo do índice FAP.</w:t>
      </w:r>
    </w:p>
    <w:p w14:paraId="6B80EDF5" w14:textId="77777777" w:rsidR="00C35051" w:rsidRDefault="00C35051" w:rsidP="009627D3">
      <w:pPr>
        <w:pStyle w:val="CorpodeTexto"/>
      </w:pPr>
    </w:p>
    <w:p w14:paraId="13BA2CCC" w14:textId="6D6E7F58" w:rsidR="00575E87" w:rsidRDefault="00575E87" w:rsidP="00575E87">
      <w:pPr>
        <w:pStyle w:val="Ttulo2"/>
        <w:ind w:left="426" w:hanging="426"/>
      </w:pPr>
      <w:r>
        <w:t>AUXÍLIO-ACIDENTE POR ACIDENTE DE TRABALHO (B94) – DECORRENTE DE ACIDENTE DE TRAJETO</w:t>
      </w:r>
    </w:p>
    <w:p w14:paraId="3FE9BB62" w14:textId="77777777" w:rsidR="00575E87" w:rsidRDefault="00575E87" w:rsidP="00575E87">
      <w:pPr>
        <w:pStyle w:val="CorpodeTexto"/>
      </w:pPr>
    </w:p>
    <w:p w14:paraId="55C94DB8" w14:textId="77777777" w:rsidR="000D3B93" w:rsidRPr="00F72084" w:rsidRDefault="000D3B93" w:rsidP="000D3B93">
      <w:pPr>
        <w:pStyle w:val="CorpodeTexto"/>
      </w:pPr>
      <w:r w:rsidRPr="00F72084">
        <w:t>O auxílio-acidente, espécie B94, é devido ao segurado acidentado que, após a consolidação das lesões decorrentes do acidente do trabalho, apresenta sequela definitiva que implique na redução de sua capacidade laborativa ou impossibilite o desempenho da atividade exercida à época do acidente.</w:t>
      </w:r>
    </w:p>
    <w:p w14:paraId="00A2BA3E" w14:textId="77777777" w:rsidR="00575E87" w:rsidRDefault="00575E87" w:rsidP="00575E87">
      <w:pPr>
        <w:pStyle w:val="CorpodeTexto"/>
      </w:pPr>
      <w:r>
        <w:t>Assim como as outras espécies de benefícios acidentários, o auxílio-acidente por acidente de trabalho, espécie B94, compõe a base de cálculo do FAP e a inclusão indevida de qualquer benefício tende a aumentar o índice, elevando o percentual da alíquota do SAT incidente sobre a folha de pagamento das empresas.</w:t>
      </w:r>
    </w:p>
    <w:p w14:paraId="1189C1A1" w14:textId="48916059" w:rsidR="000D3B93" w:rsidRPr="00F72084" w:rsidRDefault="000D3B93" w:rsidP="000D3B93">
      <w:pPr>
        <w:pStyle w:val="CorpodeTexto"/>
      </w:pPr>
      <w:r w:rsidRPr="00F72084">
        <w:t xml:space="preserve">Durante a auditoria realizada nos índices FAP da Autora, 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Pr="00C8278E">
        <w:rPr>
          <w:b/>
          <w:bCs/>
          <w:highlight w:val="yellow"/>
        </w:rPr>
        <w:t>benefícios de auxílio-</w:t>
      </w:r>
      <w:r>
        <w:rPr>
          <w:b/>
          <w:bCs/>
          <w:highlight w:val="yellow"/>
        </w:rPr>
        <w:t>acidente</w:t>
      </w:r>
      <w:r w:rsidRPr="00C8278E">
        <w:rPr>
          <w:b/>
          <w:bCs/>
          <w:highlight w:val="yellow"/>
        </w:rPr>
        <w:t xml:space="preserve"> por acidente de trabalho, espécie B</w:t>
      </w:r>
      <w:r w:rsidRPr="000D3B93">
        <w:rPr>
          <w:b/>
          <w:bCs/>
          <w:highlight w:val="yellow"/>
        </w:rPr>
        <w:t>94</w:t>
      </w:r>
      <w:r w:rsidRPr="00F72084">
        <w:t>, decorrentes de acidentes de trajeto, na base de cálculo do índice FAP.</w:t>
      </w:r>
    </w:p>
    <w:p w14:paraId="40172FD7" w14:textId="77777777" w:rsidR="00CE596C" w:rsidRPr="009627D3" w:rsidRDefault="00CE596C" w:rsidP="009627D3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D3B93" w:rsidRPr="0065578C" w14:paraId="04C92B5C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bookmarkEnd w:id="5"/>
          <w:p w14:paraId="44F05C50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541241ED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B780B4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7553EA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0C51EF7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3E5CEE7E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0E362314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4DEC7ECC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D3B93" w:rsidRPr="00907849" w14:paraId="3136B7D6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4911455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470" w:hanging="357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CC5C54A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0A2E7B8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3444D29D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0A734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642B4B6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6BF7D21B" w14:textId="6A99E3E5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4</w:t>
            </w:r>
          </w:p>
        </w:tc>
        <w:tc>
          <w:tcPr>
            <w:tcW w:w="1020" w:type="dxa"/>
            <w:vAlign w:val="center"/>
          </w:tcPr>
          <w:p w14:paraId="1D44380B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5D26B691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D3B93" w:rsidRPr="00907849" w14:paraId="1F6CC82D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1B375A72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59588C1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AC1693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18EAE3AA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062CB792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C8B021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7BDC83C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55B8252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147674D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519F932" w14:textId="77777777" w:rsidR="00D71537" w:rsidRDefault="00D71537" w:rsidP="00D71537">
      <w:pPr>
        <w:pStyle w:val="CorpodeTexto"/>
      </w:pPr>
    </w:p>
    <w:p w14:paraId="486E6B6E" w14:textId="64354186" w:rsidR="00D71537" w:rsidRPr="00086522" w:rsidRDefault="00D71537" w:rsidP="00D71537">
      <w:pPr>
        <w:pStyle w:val="CorpodeTexto"/>
      </w:pPr>
      <w:r w:rsidRPr="00086522">
        <w:lastRenderedPageBreak/>
        <w:t xml:space="preserve">Para demonstrar os fatos e comprovar o erro cometido pela Previdência Social, utilizaremos como exemplo o caso </w:t>
      </w:r>
      <w:r w:rsidRPr="00D71537">
        <w:rPr>
          <w:highlight w:val="yellow"/>
        </w:rPr>
        <w:t>do segurado XXXXXXXXX, inscrito no NIT sob o nº xxxxxxxxxxx</w:t>
      </w:r>
      <w:r w:rsidRPr="00086522">
        <w:t>.</w:t>
      </w:r>
    </w:p>
    <w:p w14:paraId="18F94021" w14:textId="77777777" w:rsidR="00D71537" w:rsidRPr="00086522" w:rsidRDefault="00D71537" w:rsidP="00D71537">
      <w:pPr>
        <w:pStyle w:val="CorpodeTexto"/>
      </w:pPr>
      <w:r w:rsidRPr="00086522">
        <w:t>Os documentos comprobatórios em relação aos demais segurados estão anexos à petição inicial.</w:t>
      </w:r>
    </w:p>
    <w:p w14:paraId="2D1DF92C" w14:textId="3EC91A29" w:rsidR="00D71537" w:rsidRPr="00086522" w:rsidRDefault="00D71537" w:rsidP="00D71537">
      <w:pPr>
        <w:pStyle w:val="CorpodeTexto"/>
        <w:rPr>
          <w:bCs/>
        </w:rPr>
      </w:pPr>
      <w:r w:rsidRPr="00086522">
        <w:t xml:space="preserve">No caso em análise, </w:t>
      </w:r>
      <w:r w:rsidRPr="00D71537">
        <w:rPr>
          <w:highlight w:val="yellow"/>
        </w:rPr>
        <w:t>o segurado XXXXXXXXX</w:t>
      </w:r>
      <w:r w:rsidRPr="00086522">
        <w:t xml:space="preserve"> sofreu um </w:t>
      </w:r>
      <w:r w:rsidRPr="00086522">
        <w:rPr>
          <w:b/>
        </w:rPr>
        <w:t xml:space="preserve">acidente de trajeto no dia </w:t>
      </w:r>
      <w:r w:rsidRPr="00D71537">
        <w:rPr>
          <w:b/>
        </w:rPr>
        <w:t>xx/xx/xxxx</w:t>
      </w:r>
      <w:r w:rsidRPr="00086522">
        <w:rPr>
          <w:bCs/>
        </w:rPr>
        <w:t xml:space="preserve">, conforme a emissão da Comunicação de Acidente de Trabalho (CAT) </w:t>
      </w:r>
      <w:r>
        <w:rPr>
          <w:bCs/>
        </w:rPr>
        <w:t>apresentado abaixo</w:t>
      </w:r>
      <w:r w:rsidRPr="00086522">
        <w:rPr>
          <w:bCs/>
        </w:rPr>
        <w:t xml:space="preserve">. </w:t>
      </w:r>
    </w:p>
    <w:p w14:paraId="71ECD5E3" w14:textId="77777777" w:rsidR="00D71537" w:rsidRPr="00D71537" w:rsidRDefault="00D71537" w:rsidP="00D71537">
      <w:pPr>
        <w:pStyle w:val="CorpodeTexto"/>
      </w:pPr>
    </w:p>
    <w:p w14:paraId="269FEB02" w14:textId="6C0D155D" w:rsidR="00D71537" w:rsidRPr="00F72084" w:rsidRDefault="00D71537" w:rsidP="00D71537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Comunicação de Acidente de Trabalho (CAT) </w:t>
      </w:r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nº xxxx.xxxxxx.x/01</w:t>
      </w:r>
    </w:p>
    <w:p w14:paraId="598504FF" w14:textId="376E95C3" w:rsidR="000E629E" w:rsidRDefault="000E629E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Segoe UI Semibold" w:eastAsia="Arial Narrow" w:hAnsi="Segoe UI Semibold" w:cs="Segoe UI Semibold"/>
          <w:sz w:val="16"/>
          <w:szCs w:val="16"/>
        </w:rPr>
      </w:pPr>
      <w:r w:rsidRPr="000E629E">
        <w:rPr>
          <w:rFonts w:ascii="Segoe UI Semibold" w:eastAsia="Arial Narrow" w:hAnsi="Segoe UI Semibold" w:cs="Segoe UI Semibold"/>
          <w:noProof/>
          <w:sz w:val="16"/>
          <w:szCs w:val="16"/>
        </w:rPr>
        <w:drawing>
          <wp:inline distT="0" distB="0" distL="0" distR="0" wp14:anchorId="2874227C" wp14:editId="6F8259E7">
            <wp:extent cx="4441431" cy="6000750"/>
            <wp:effectExtent l="19050" t="19050" r="16510" b="19050"/>
            <wp:docPr id="1543738494" name="Imagem 1" descr="Uma imagem contendo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38494" name="Imagem 1" descr="Uma imagem contendo Linha do temp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888" cy="60270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50E72" w14:textId="4E153BBD" w:rsidR="00D71537" w:rsidRPr="00F72084" w:rsidRDefault="00D71537" w:rsidP="00D71537">
      <w:pPr>
        <w:pStyle w:val="CorpodeTexto"/>
        <w:rPr>
          <w:rStyle w:val="CorpodeTexto-LaranjaChar"/>
          <w:b w:val="0"/>
          <w:bCs/>
          <w:color w:val="auto"/>
        </w:rPr>
      </w:pPr>
      <w:r w:rsidRPr="00F72084">
        <w:rPr>
          <w:bCs/>
        </w:rPr>
        <w:lastRenderedPageBreak/>
        <w:t xml:space="preserve">Em razão </w:t>
      </w:r>
      <w:r w:rsidRPr="00F72084">
        <w:t xml:space="preserve">do </w:t>
      </w:r>
      <w:r w:rsidRPr="00F72084">
        <w:rPr>
          <w:bCs/>
        </w:rPr>
        <w:t>acidente de trajeto e</w:t>
      </w:r>
      <w:r w:rsidRPr="00F72084">
        <w:t xml:space="preserve"> da incapacidade laborativa, concedeu-se o </w:t>
      </w:r>
      <w:r w:rsidRPr="00D71537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D71537">
        <w:rPr>
          <w:b/>
          <w:bCs/>
          <w:highlight w:val="yellow"/>
        </w:rPr>
        <w:t>, espécie B91, nº xxxxxx</w:t>
      </w:r>
      <w:r w:rsidRPr="00F72084">
        <w:t xml:space="preserve">, com data de início </w:t>
      </w:r>
      <w:r w:rsidRPr="00D71537">
        <w:rPr>
          <w:b/>
          <w:bCs/>
          <w:highlight w:val="yellow"/>
        </w:rPr>
        <w:t xml:space="preserve">(DIB) em </w:t>
      </w:r>
      <w:r w:rsidRPr="00D71537">
        <w:rPr>
          <w:b/>
          <w:highlight w:val="yellow"/>
        </w:rPr>
        <w:t>xx/xx/xxxx</w:t>
      </w:r>
      <w:r w:rsidRPr="00F72084">
        <w:rPr>
          <w:b/>
          <w:bCs/>
        </w:rPr>
        <w:t xml:space="preserve"> </w:t>
      </w:r>
      <w:r w:rsidRPr="00F72084">
        <w:t xml:space="preserve">e cessação </w:t>
      </w:r>
      <w:r w:rsidRPr="00D71537">
        <w:rPr>
          <w:rStyle w:val="CorpodeTexto-LaranjaChar"/>
          <w:highlight w:val="yellow"/>
        </w:rPr>
        <w:t>(DCB) em xx/xx/xxxx</w:t>
      </w:r>
      <w:r w:rsidRPr="00D71537">
        <w:rPr>
          <w:rStyle w:val="CorpodeTexto-LaranjaChar"/>
          <w:b w:val="0"/>
          <w:bCs/>
          <w:color w:val="auto"/>
          <w:highlight w:val="yellow"/>
        </w:rPr>
        <w:t>.</w:t>
      </w:r>
    </w:p>
    <w:p w14:paraId="37E8203A" w14:textId="7B913794" w:rsidR="00D71537" w:rsidRPr="00F72084" w:rsidRDefault="00D71537" w:rsidP="00D71537">
      <w:pPr>
        <w:pStyle w:val="CorpodeTexto"/>
      </w:pPr>
      <w:r w:rsidRPr="00F72084">
        <w:t xml:space="preserve">A comparação entre a data do acidente, ocorrida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xx/xx/xxxx</w:t>
      </w:r>
      <w:r w:rsidRPr="00F72084">
        <w:t xml:space="preserve">, e a data de início do benefício,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</w:t>
      </w:r>
      <w:r w:rsidR="00EB7419" w:rsidRPr="00EB7419">
        <w:t>x</w:t>
      </w:r>
      <w:r w:rsidRPr="00F72084">
        <w:t>, comprova o nexo causal entre o acidente de trajeto e o benefício, conforme o documento apresentado abaixo.</w:t>
      </w:r>
    </w:p>
    <w:p w14:paraId="59CACF06" w14:textId="77777777" w:rsidR="000E629E" w:rsidRPr="00EB7419" w:rsidRDefault="000E629E" w:rsidP="00EB7419">
      <w:pPr>
        <w:pStyle w:val="CorpodeTexto"/>
      </w:pPr>
    </w:p>
    <w:p w14:paraId="3AC1794E" w14:textId="408193F6" w:rsidR="00EB7419" w:rsidRPr="00F72084" w:rsidRDefault="00EB7419" w:rsidP="00EB7419">
      <w:pPr>
        <w:pStyle w:val="CorpodeTexto"/>
        <w:ind w:firstLine="0"/>
        <w:jc w:val="center"/>
        <w:rPr>
          <w:rFonts w:ascii="Segoe UI Semibold" w:hAnsi="Segoe UI Semibold" w:cs="Segoe UI Semibold"/>
          <w:bCs/>
          <w:sz w:val="16"/>
          <w:szCs w:val="16"/>
        </w:rPr>
      </w:pPr>
      <w:bookmarkStart w:id="7" w:name="_heading=h.4i7ojhp" w:colFirst="0" w:colLast="0"/>
      <w:bookmarkEnd w:id="7"/>
      <w:r w:rsidRPr="00F72084">
        <w:rPr>
          <w:rFonts w:ascii="Segoe UI Semibold" w:hAnsi="Segoe UI Semibold" w:cs="Segoe UI Semibold"/>
          <w:bCs/>
          <w:sz w:val="16"/>
          <w:szCs w:val="16"/>
        </w:rPr>
        <w:t xml:space="preserve">Informações do Benefício (INFBEN) – </w:t>
      </w:r>
      <w:r w:rsidRPr="00EB7419">
        <w:rPr>
          <w:rFonts w:ascii="Segoe UI Semibold" w:hAnsi="Segoe UI Semibold" w:cs="Segoe UI Semibold"/>
          <w:bCs/>
          <w:sz w:val="16"/>
          <w:szCs w:val="16"/>
          <w:highlight w:val="yellow"/>
        </w:rPr>
        <w:t>B91 nº xxxxxxx</w:t>
      </w:r>
    </w:p>
    <w:p w14:paraId="5B36B7D2" w14:textId="226CFEBE" w:rsidR="000E629E" w:rsidRDefault="000E629E" w:rsidP="000E629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5B533E4D" wp14:editId="6F379C22">
            <wp:extent cx="5688000" cy="3028374"/>
            <wp:effectExtent l="19050" t="19050" r="27305" b="19685"/>
            <wp:docPr id="1897793256" name="Imagem 189779325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83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6CEB3" w14:textId="77777777" w:rsidR="000E629E" w:rsidRDefault="000E629E" w:rsidP="00EB7419">
      <w:pPr>
        <w:pStyle w:val="CorpodeTexto"/>
      </w:pPr>
    </w:p>
    <w:p w14:paraId="7B513884" w14:textId="43DA0A4F" w:rsidR="00EB7419" w:rsidRPr="00F72084" w:rsidRDefault="00EB7419" w:rsidP="00EB7419">
      <w:pPr>
        <w:pStyle w:val="CorpodeTexto"/>
      </w:pPr>
      <w:r w:rsidRPr="00F72084">
        <w:t xml:space="preserve">Posteriormente, considerando a redução parcial da capacidade laborativa em decorrência das lesões geradas pelo acidente de trajeto, o segurado teve concedido o </w:t>
      </w:r>
      <w:r w:rsidRPr="003564AF">
        <w:rPr>
          <w:b/>
          <w:bCs/>
          <w:highlight w:val="yellow"/>
        </w:rPr>
        <w:t>benefício de</w:t>
      </w:r>
      <w:r w:rsidRPr="003564AF">
        <w:rPr>
          <w:highlight w:val="yellow"/>
        </w:rPr>
        <w:t xml:space="preserve"> </w:t>
      </w:r>
      <w:r w:rsidRPr="003564AF">
        <w:rPr>
          <w:b/>
          <w:bCs/>
          <w:highlight w:val="yellow"/>
        </w:rPr>
        <w:t xml:space="preserve">auxílio-acidente por acidente de trabalho, espécie B94, nº </w:t>
      </w:r>
      <w:r w:rsidR="003564AF" w:rsidRPr="003564AF">
        <w:rPr>
          <w:b/>
          <w:bCs/>
          <w:highlight w:val="yellow"/>
        </w:rPr>
        <w:t>xxxxxx</w:t>
      </w:r>
      <w:r w:rsidR="003564AF" w:rsidRPr="003564AF">
        <w:rPr>
          <w:highlight w:val="yellow"/>
        </w:rPr>
        <w:t xml:space="preserve">, com </w:t>
      </w:r>
      <w:r w:rsidR="003564AF" w:rsidRPr="006F6F0F">
        <w:rPr>
          <w:rStyle w:val="CorpodeTexto-LaranjaChar"/>
          <w:highlight w:val="yellow"/>
        </w:rPr>
        <w:t>DIB em xx/xx/xxxx</w:t>
      </w:r>
      <w:r w:rsidR="003564AF">
        <w:t>.</w:t>
      </w:r>
    </w:p>
    <w:p w14:paraId="659A9667" w14:textId="77777777" w:rsidR="00EB7419" w:rsidRDefault="00EB7419" w:rsidP="000E629E">
      <w:pPr>
        <w:pStyle w:val="CorpodeTexto"/>
        <w:rPr>
          <w:b/>
        </w:rPr>
      </w:pPr>
    </w:p>
    <w:p w14:paraId="197D9471" w14:textId="77777777" w:rsidR="00D472E5" w:rsidRDefault="00D472E5" w:rsidP="000E629E">
      <w:pPr>
        <w:pStyle w:val="CorpodeTexto"/>
        <w:rPr>
          <w:b/>
        </w:rPr>
      </w:pPr>
    </w:p>
    <w:p w14:paraId="01D0CF14" w14:textId="77777777" w:rsidR="00D472E5" w:rsidRDefault="00D472E5" w:rsidP="000E629E">
      <w:pPr>
        <w:pStyle w:val="CorpodeTexto"/>
        <w:rPr>
          <w:b/>
        </w:rPr>
      </w:pPr>
    </w:p>
    <w:p w14:paraId="4CE5FD7C" w14:textId="77777777" w:rsidR="00D472E5" w:rsidRDefault="00D472E5" w:rsidP="000E629E">
      <w:pPr>
        <w:pStyle w:val="CorpodeTexto"/>
        <w:rPr>
          <w:b/>
        </w:rPr>
      </w:pPr>
    </w:p>
    <w:p w14:paraId="0EEB9568" w14:textId="77777777" w:rsidR="00D472E5" w:rsidRDefault="00D472E5" w:rsidP="000E629E">
      <w:pPr>
        <w:pStyle w:val="CorpodeTexto"/>
        <w:rPr>
          <w:b/>
        </w:rPr>
      </w:pPr>
    </w:p>
    <w:p w14:paraId="793CF457" w14:textId="77777777" w:rsidR="00D472E5" w:rsidRDefault="00D472E5" w:rsidP="000E629E">
      <w:pPr>
        <w:pStyle w:val="CorpodeTexto"/>
        <w:rPr>
          <w:b/>
        </w:rPr>
      </w:pPr>
    </w:p>
    <w:p w14:paraId="37F1034E" w14:textId="0158CCD1" w:rsidR="00D472E5" w:rsidRPr="00F72084" w:rsidRDefault="00D472E5" w:rsidP="00D472E5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Declaração de Benefícios – </w:t>
      </w:r>
      <w:r w:rsidRPr="00D472E5">
        <w:rPr>
          <w:rFonts w:ascii="Segoe UI Semibold" w:hAnsi="Segoe UI Semibold" w:cs="Segoe UI Semibold"/>
          <w:sz w:val="16"/>
          <w:szCs w:val="16"/>
          <w:highlight w:val="yellow"/>
        </w:rPr>
        <w:t>B94 nº xxxxxx</w:t>
      </w:r>
    </w:p>
    <w:p w14:paraId="0C084632" w14:textId="06A1EBCD" w:rsidR="00D472E5" w:rsidRDefault="00D472E5" w:rsidP="00D472E5">
      <w:pPr>
        <w:pStyle w:val="CorpodeTexto"/>
        <w:ind w:firstLine="0"/>
        <w:jc w:val="center"/>
        <w:rPr>
          <w:b/>
        </w:rPr>
      </w:pPr>
      <w:r w:rsidRPr="00F72084">
        <w:rPr>
          <w:noProof/>
        </w:rPr>
        <w:drawing>
          <wp:inline distT="0" distB="0" distL="0" distR="0" wp14:anchorId="0CDFC675" wp14:editId="7322FFA9">
            <wp:extent cx="5759450" cy="2730500"/>
            <wp:effectExtent l="19050" t="19050" r="12700" b="12700"/>
            <wp:docPr id="196235251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2518" name="Imagem 1" descr="Tabel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5DFA9" w14:textId="77777777" w:rsidR="00D472E5" w:rsidRDefault="00D472E5" w:rsidP="000E629E">
      <w:pPr>
        <w:pStyle w:val="CorpodeTexto"/>
        <w:rPr>
          <w:b/>
        </w:rPr>
      </w:pPr>
    </w:p>
    <w:p w14:paraId="4074C615" w14:textId="649AE1A2" w:rsidR="00D472E5" w:rsidRPr="00F72084" w:rsidRDefault="002A7F6D" w:rsidP="00D472E5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709"/>
        <w:jc w:val="both"/>
        <w:rPr>
          <w:rFonts w:ascii="Segoe UI" w:eastAsia="Arial Narrow" w:hAnsi="Segoe UI" w:cs="Segoe UI"/>
          <w:b/>
          <w:color w:val="000000"/>
          <w:sz w:val="22"/>
          <w:szCs w:val="22"/>
        </w:rPr>
      </w:pPr>
      <w:r>
        <w:rPr>
          <w:rFonts w:ascii="Segoe UI" w:eastAsia="Arial Narrow" w:hAnsi="Segoe UI" w:cs="Segoe UI"/>
          <w:bCs/>
          <w:color w:val="000000"/>
          <w:sz w:val="22"/>
          <w:szCs w:val="22"/>
        </w:rPr>
        <w:t>Destarte</w:t>
      </w:r>
      <w:r w:rsidR="00D472E5" w:rsidRPr="00F72084">
        <w:rPr>
          <w:rFonts w:ascii="Segoe UI" w:eastAsia="Arial Narrow" w:hAnsi="Segoe UI" w:cs="Segoe UI"/>
          <w:bCs/>
          <w:color w:val="000000"/>
          <w:sz w:val="22"/>
          <w:szCs w:val="22"/>
        </w:rPr>
        <w:t>,</w:t>
      </w:r>
      <w:r w:rsidR="00D472E5" w:rsidRPr="00F72084">
        <w:rPr>
          <w:rFonts w:ascii="Segoe UI" w:eastAsia="Arial Narrow" w:hAnsi="Segoe UI" w:cs="Segoe UI"/>
          <w:b/>
          <w:color w:val="000000"/>
          <w:sz w:val="22"/>
          <w:szCs w:val="22"/>
        </w:rPr>
        <w:t xml:space="preserve">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o benefício B94</w:t>
      </w:r>
      <w:r w:rsidR="00D472E5" w:rsidRPr="00F72084">
        <w:rPr>
          <w:rFonts w:ascii="Segoe UI" w:hAnsi="Segoe UI" w:cs="Segoe UI"/>
          <w:sz w:val="22"/>
          <w:szCs w:val="22"/>
        </w:rPr>
        <w:t xml:space="preserve"> foi concedido no dia </w:t>
      </w:r>
      <w:r w:rsidR="00D472E5">
        <w:rPr>
          <w:rFonts w:ascii="Segoe UI" w:hAnsi="Segoe UI" w:cs="Segoe UI"/>
          <w:sz w:val="22"/>
          <w:szCs w:val="22"/>
        </w:rPr>
        <w:t>seguinte</w:t>
      </w:r>
      <w:r w:rsidR="00D472E5" w:rsidRPr="00F72084">
        <w:rPr>
          <w:rFonts w:ascii="Segoe UI" w:hAnsi="Segoe UI" w:cs="Segoe UI"/>
          <w:sz w:val="22"/>
          <w:szCs w:val="22"/>
        </w:rPr>
        <w:t xml:space="preserve"> à cessação do B91</w:t>
      </w:r>
      <w:r>
        <w:rPr>
          <w:rFonts w:ascii="Segoe UI" w:hAnsi="Segoe UI" w:cs="Segoe UI"/>
          <w:sz w:val="22"/>
          <w:szCs w:val="22"/>
        </w:rPr>
        <w:t>,</w:t>
      </w:r>
      <w:r w:rsidR="00D472E5" w:rsidRPr="00F72084">
        <w:rPr>
          <w:rFonts w:ascii="Segoe UI" w:hAnsi="Segoe UI" w:cs="Segoe UI"/>
          <w:sz w:val="22"/>
          <w:szCs w:val="22"/>
        </w:rPr>
        <w:t xml:space="preserve"> e ambos são oriundos do acidente de trajeto sofrido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em xx/xx/xxxx</w:t>
      </w:r>
      <w:r w:rsidR="00D472E5" w:rsidRPr="00F72084">
        <w:rPr>
          <w:rFonts w:ascii="Segoe UI" w:hAnsi="Segoe UI" w:cs="Segoe UI"/>
          <w:sz w:val="22"/>
          <w:szCs w:val="22"/>
        </w:rPr>
        <w:t>, conforme os documentos acima e anexos à petição inicial.</w:t>
      </w:r>
    </w:p>
    <w:p w14:paraId="5ADFF14A" w14:textId="39EB599F" w:rsidR="00D472E5" w:rsidRPr="00F72084" w:rsidRDefault="00D472E5" w:rsidP="00D472E5">
      <w:pPr>
        <w:pStyle w:val="CorpodeTexto"/>
      </w:pPr>
      <w:r w:rsidRPr="00F72084">
        <w:t xml:space="preserve">Entretanto, mesmo sendo decorrente de acidente de trajeto, a administração pública, erroneamente incluiu o </w:t>
      </w:r>
      <w:r w:rsidRPr="00D472E5">
        <w:rPr>
          <w:b/>
          <w:highlight w:val="yellow"/>
        </w:rPr>
        <w:t>benefício de auxílio-acidente por acidente de trabalho, espécie B94, nº xxxxxxx</w:t>
      </w:r>
      <w:r w:rsidRPr="00F72084">
        <w:t xml:space="preserve">, na base de cálculo do FAP da Autora, </w:t>
      </w:r>
      <w:r w:rsidRPr="00D472E5">
        <w:rPr>
          <w:highlight w:val="yellow"/>
        </w:rPr>
        <w:t>na vigência xxxxxx</w:t>
      </w:r>
      <w:r w:rsidRPr="00F72084">
        <w:t xml:space="preserve">, do estabelecimento com </w:t>
      </w:r>
      <w:r w:rsidRPr="00D472E5">
        <w:rPr>
          <w:highlight w:val="yellow"/>
        </w:rPr>
        <w:t>CNPJ nº xx.xxx.xxx/xxxx-xx</w:t>
      </w:r>
      <w:r w:rsidRPr="00F72084">
        <w:t>.</w:t>
      </w:r>
    </w:p>
    <w:p w14:paraId="5C387FAB" w14:textId="77777777" w:rsidR="00D472E5" w:rsidRPr="00F72084" w:rsidRDefault="00D472E5" w:rsidP="00D472E5">
      <w:pPr>
        <w:pStyle w:val="CorpodeTexto"/>
      </w:pPr>
      <w:r w:rsidRPr="00D472E5">
        <w:rPr>
          <w:highlight w:val="yellow"/>
        </w:rPr>
        <w:t>A tela abaixo extraída do sistema FAP comprova a inclusão.</w:t>
      </w:r>
    </w:p>
    <w:p w14:paraId="10F5FDDC" w14:textId="77777777" w:rsidR="000E629E" w:rsidRDefault="000E629E" w:rsidP="00C56DF7">
      <w:pPr>
        <w:pStyle w:val="CorpodeTexto"/>
        <w:ind w:firstLine="0"/>
      </w:pPr>
    </w:p>
    <w:p w14:paraId="14206670" w14:textId="4A3CDA1F" w:rsidR="000E629E" w:rsidRPr="000E629E" w:rsidRDefault="00DD5331" w:rsidP="000E629E">
      <w:pPr>
        <w:pStyle w:val="LegendaImagem"/>
      </w:pPr>
      <w:r w:rsidRPr="00C56DF7">
        <w:rPr>
          <w:highlight w:val="yellow"/>
        </w:rPr>
        <w:t>Vigência</w:t>
      </w:r>
      <w:r w:rsidR="000E629E" w:rsidRPr="00C56DF7">
        <w:rPr>
          <w:highlight w:val="yellow"/>
        </w:rPr>
        <w:t xml:space="preserve"> XXX</w:t>
      </w:r>
    </w:p>
    <w:p w14:paraId="3EA692FF" w14:textId="0887B706" w:rsidR="0065578C" w:rsidRDefault="00D828A8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3EAF6317" wp14:editId="304C96D6">
            <wp:extent cx="5688000" cy="1508229"/>
            <wp:effectExtent l="19050" t="19050" r="27305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217C9" w14:textId="77777777" w:rsidR="0065578C" w:rsidRPr="0065578C" w:rsidRDefault="0065578C" w:rsidP="0065578C">
      <w:pPr>
        <w:pStyle w:val="CorpodeTexto"/>
      </w:pPr>
    </w:p>
    <w:bookmarkEnd w:id="0"/>
    <w:bookmarkEnd w:id="1"/>
    <w:p w14:paraId="2A7E7C2B" w14:textId="77777777" w:rsidR="005948FE" w:rsidRPr="00F72084" w:rsidRDefault="005948FE" w:rsidP="005948FE">
      <w:pPr>
        <w:pStyle w:val="CorpodeTexto"/>
        <w:rPr>
          <w:b/>
          <w:bCs/>
        </w:rPr>
      </w:pPr>
      <w:r w:rsidRPr="00F72084">
        <w:rPr>
          <w:b/>
          <w:bCs/>
        </w:rPr>
        <w:lastRenderedPageBreak/>
        <w:t xml:space="preserve">Por se tratar de acidente de trajeto, referido benefício de auxílio-acidente por acidente de trabalho, espécie B94, </w:t>
      </w:r>
      <w:r w:rsidRPr="00F72084">
        <w:rPr>
          <w:rStyle w:val="CorpodeTexto-LaranjaChar"/>
        </w:rPr>
        <w:t>não</w:t>
      </w:r>
      <w:r w:rsidRPr="00F72084">
        <w:rPr>
          <w:b/>
          <w:bCs/>
          <w:color w:val="0070C0"/>
        </w:rPr>
        <w:t xml:space="preserve"> </w:t>
      </w:r>
      <w:r w:rsidRPr="00F72084">
        <w:rPr>
          <w:b/>
          <w:bCs/>
        </w:rPr>
        <w:t>deve compor a base de cálculo e constar no índice FAP da Autora.</w:t>
      </w:r>
    </w:p>
    <w:p w14:paraId="516E44BA" w14:textId="77777777" w:rsidR="005948FE" w:rsidRPr="00F72084" w:rsidRDefault="005948FE" w:rsidP="005948FE">
      <w:pPr>
        <w:pStyle w:val="CorpodeTexto"/>
      </w:pPr>
      <w:bookmarkStart w:id="8" w:name="_heading=h.1ci93xb" w:colFirst="0" w:colLast="0"/>
      <w:bookmarkEnd w:id="8"/>
      <w:r w:rsidRPr="00F72084">
        <w:t xml:space="preserve">Além disso, a própria União, em processos de mesma natureza e objeto, </w:t>
      </w:r>
      <w:r w:rsidRPr="00F72084">
        <w:rPr>
          <w:b/>
          <w:bCs/>
        </w:rPr>
        <w:t>reconhece</w:t>
      </w:r>
      <w:r w:rsidRPr="00F72084">
        <w:t xml:space="preserve"> o equívoco de manter benefícios decorrentes de acidentes de trajeto incluídos no FAP das empresas e comanda a exclusão dos ditos benefícios da base de cálculo do FAP.</w:t>
      </w:r>
    </w:p>
    <w:p w14:paraId="0E4F7BE0" w14:textId="77777777" w:rsidR="005948FE" w:rsidRPr="00F72084" w:rsidRDefault="005948FE" w:rsidP="005948FE">
      <w:pPr>
        <w:pStyle w:val="CorpodeTexto"/>
      </w:pPr>
      <w:r w:rsidRPr="00F72084">
        <w:t>Como exemplo, podemos citar a contestação oferecida pela União nos autos do processo nº 5005677-73.2021.4.04.7005/PR, em trâmite na 1ª Vara Federal de Guarapuava.</w:t>
      </w:r>
    </w:p>
    <w:p w14:paraId="1A4FEDDC" w14:textId="77777777" w:rsidR="005948FE" w:rsidRPr="00F72084" w:rsidRDefault="005948FE" w:rsidP="005948FE">
      <w:pPr>
        <w:pStyle w:val="CorpodeTexto"/>
        <w:rPr>
          <w:color w:val="000000"/>
        </w:rPr>
      </w:pPr>
    </w:p>
    <w:p w14:paraId="0764CE38" w14:textId="77777777" w:rsidR="005948FE" w:rsidRPr="00F72084" w:rsidRDefault="005948FE" w:rsidP="005948FE">
      <w:pPr>
        <w:pStyle w:val="Jurisprudncia"/>
      </w:pPr>
      <w:r w:rsidRPr="00F72084">
        <w:t>3.1 ACIDENTES DE TRAJETO.</w:t>
      </w:r>
    </w:p>
    <w:p w14:paraId="4147DDC9" w14:textId="77777777" w:rsidR="005948FE" w:rsidRPr="00F72084" w:rsidRDefault="005948FE" w:rsidP="005948FE">
      <w:pPr>
        <w:pStyle w:val="Jurisprudncia"/>
      </w:pPr>
      <w:r w:rsidRPr="00F72084">
        <w:t>Este ponto teve a seguinte análise favorável ao contribuinte:</w:t>
      </w:r>
    </w:p>
    <w:p w14:paraId="7D143EA2" w14:textId="77777777" w:rsidR="005948FE" w:rsidRPr="00F72084" w:rsidRDefault="005948FE" w:rsidP="005948FE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CB3CC28" w14:textId="77777777" w:rsidR="005948FE" w:rsidRPr="00F72084" w:rsidRDefault="005948FE" w:rsidP="005948FE">
      <w:pPr>
        <w:pStyle w:val="Jurisprudncia"/>
      </w:pPr>
      <w:r w:rsidRPr="00F72084">
        <w:t>4.3. Em consulta ao Banco de dados de Comunicação de Acidentes de Trabalho - CAT, identificamos que as CAT's nºs: 2016.093764.7/01 e 2016.183946.0/01, estão, respectivamente, relacionadas aos benefícios, ora reclamados e se referem a acidentes de trajeto.</w:t>
      </w:r>
    </w:p>
    <w:p w14:paraId="68ABE562" w14:textId="77777777" w:rsidR="005948FE" w:rsidRPr="00F72084" w:rsidRDefault="005948FE" w:rsidP="005948FE">
      <w:pPr>
        <w:pStyle w:val="Jurisprudncia"/>
      </w:pPr>
      <w:r w:rsidRPr="00F72084">
        <w:t xml:space="preserve">4.4. </w:t>
      </w:r>
      <w:r w:rsidRPr="00F72084">
        <w:rPr>
          <w:b/>
          <w:bCs/>
        </w:rPr>
        <w:t>Dessa forma, comandaremos nesta data, a exclusão dos NB Nºs: 6137349385 e 6147734265, contabilizados na vigência 2018</w:t>
      </w:r>
      <w:r w:rsidRPr="00F72084">
        <w:t>. (Destacamos)</w:t>
      </w:r>
    </w:p>
    <w:p w14:paraId="0F0A3EC7" w14:textId="77777777" w:rsidR="00A4488D" w:rsidRDefault="00A4488D" w:rsidP="005948FE">
      <w:pPr>
        <w:pStyle w:val="CorpodeTexto"/>
      </w:pPr>
    </w:p>
    <w:p w14:paraId="258BCC0D" w14:textId="7E8D5531" w:rsidR="005948FE" w:rsidRPr="00F72084" w:rsidRDefault="005948FE" w:rsidP="005948FE">
      <w:pPr>
        <w:pStyle w:val="CorpodeTexto"/>
      </w:pPr>
      <w:r w:rsidRPr="00F72084">
        <w:t>Da mesma forma é o entendimento do Judiciário</w:t>
      </w:r>
      <w:r w:rsidRPr="00F72084">
        <w:rPr>
          <w:vertAlign w:val="superscript"/>
        </w:rPr>
        <w:footnoteReference w:id="4"/>
      </w:r>
      <w:r w:rsidRPr="00F72084">
        <w:t xml:space="preserve">, </w:t>
      </w:r>
      <w:r w:rsidRPr="00F72084">
        <w:rPr>
          <w:i/>
        </w:rPr>
        <w:t>in verbis</w:t>
      </w:r>
      <w:r w:rsidRPr="00F72084">
        <w:t>:</w:t>
      </w:r>
    </w:p>
    <w:p w14:paraId="7F1FD454" w14:textId="77777777" w:rsidR="005948FE" w:rsidRPr="00F72084" w:rsidRDefault="005948FE" w:rsidP="005948FE">
      <w:pPr>
        <w:pStyle w:val="CorpodeTexto"/>
      </w:pPr>
    </w:p>
    <w:p w14:paraId="032190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9C0C775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substituí-la – não devem ser considerados como insumos do cálculo do FAP.</w:t>
      </w:r>
    </w:p>
    <w:p w14:paraId="33B0AFAB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1C500DA3" w14:textId="77777777" w:rsidR="005948FE" w:rsidRPr="00F72084" w:rsidRDefault="005948FE" w:rsidP="005948FE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0444110B" w14:textId="17170314" w:rsidR="005948FE" w:rsidRPr="00F72084" w:rsidRDefault="005948FE" w:rsidP="00A4488D">
      <w:pPr>
        <w:pStyle w:val="Jurisprudncia"/>
      </w:pPr>
      <w:r w:rsidRPr="00F72084">
        <w:t>Logo, o pedido procede, no ponto. (</w:t>
      </w:r>
      <w:r w:rsidRPr="00F72084">
        <w:rPr>
          <w:b/>
          <w:bCs/>
        </w:rPr>
        <w:t>GN</w:t>
      </w:r>
      <w:r w:rsidRPr="00F72084">
        <w:t>)</w:t>
      </w:r>
    </w:p>
    <w:p w14:paraId="424E7E3B" w14:textId="77777777" w:rsidR="005948FE" w:rsidRPr="00F72084" w:rsidRDefault="005948FE" w:rsidP="005948FE">
      <w:pPr>
        <w:pStyle w:val="CorpodeTexto"/>
      </w:pPr>
      <w:r w:rsidRPr="00F72084">
        <w:lastRenderedPageBreak/>
        <w:t xml:space="preserve">Nesse sentido decidiu o MM. Juiz Vilian Bollmann, nos autos do processo nº 5025207-60.2021.4.04.7200/SC, em trâmite na 4ª Vara Federal de Florianópolis, </w:t>
      </w:r>
      <w:r w:rsidRPr="00F72084">
        <w:rPr>
          <w:i/>
        </w:rPr>
        <w:t>verbis</w:t>
      </w:r>
      <w:r w:rsidRPr="00F72084">
        <w:t>:</w:t>
      </w:r>
    </w:p>
    <w:p w14:paraId="584D6FDB" w14:textId="77777777" w:rsidR="005948FE" w:rsidRPr="00F72084" w:rsidRDefault="005948FE" w:rsidP="005948FE">
      <w:pPr>
        <w:pStyle w:val="CorpodeTexto"/>
      </w:pPr>
    </w:p>
    <w:p w14:paraId="2DC8F6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Da inclusão de benefício oriundo de acidente de trajeto</w:t>
      </w:r>
    </w:p>
    <w:p w14:paraId="11B4EDAA" w14:textId="77777777" w:rsidR="005948FE" w:rsidRPr="00F72084" w:rsidRDefault="005948FE" w:rsidP="005948FE">
      <w:pPr>
        <w:pStyle w:val="Jurisprudncia"/>
      </w:pPr>
      <w:r w:rsidRPr="00F7208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650E3BE4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F72084">
        <w:t>. Nesse sentido, colhe-se da definição de "evento" constante no referido ato normativo:</w:t>
      </w:r>
    </w:p>
    <w:p w14:paraId="6E1C8F50" w14:textId="77777777" w:rsidR="005948FE" w:rsidRPr="00F72084" w:rsidRDefault="005948FE" w:rsidP="005948FE">
      <w:pPr>
        <w:pStyle w:val="Jurisprudncia"/>
      </w:pPr>
      <w:r w:rsidRPr="00F72084">
        <w:t>2.2. Definições</w:t>
      </w:r>
    </w:p>
    <w:p w14:paraId="58B2E912" w14:textId="77777777" w:rsidR="005948FE" w:rsidRPr="00F72084" w:rsidRDefault="005948FE" w:rsidP="005948FE">
      <w:pPr>
        <w:pStyle w:val="Jurisprudncia"/>
      </w:pPr>
      <w:r w:rsidRPr="00F72084">
        <w:t>Foram adotadas as seguintes definições estruturantes:</w:t>
      </w:r>
    </w:p>
    <w:p w14:paraId="62A43EDD" w14:textId="77777777" w:rsidR="005948FE" w:rsidRPr="00F72084" w:rsidRDefault="005948FE" w:rsidP="005948FE">
      <w:pPr>
        <w:pStyle w:val="Jurisprudncia"/>
      </w:pPr>
      <w:r w:rsidRPr="00F7208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F7208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F72084">
        <w:t>. (grifado).</w:t>
      </w:r>
    </w:p>
    <w:p w14:paraId="520C90A1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4715635A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A915EFF" w14:textId="77777777" w:rsidR="005948FE" w:rsidRPr="00F72084" w:rsidRDefault="005948FE" w:rsidP="005948FE">
      <w:pPr>
        <w:pStyle w:val="CorpodeTexto"/>
        <w:ind w:firstLine="0"/>
      </w:pPr>
    </w:p>
    <w:p w14:paraId="55F6144F" w14:textId="77777777" w:rsidR="005948FE" w:rsidRPr="00F72084" w:rsidRDefault="005948FE" w:rsidP="005948FE">
      <w:pPr>
        <w:pStyle w:val="CorpodeTexto"/>
      </w:pPr>
      <w:r w:rsidRPr="00F72084">
        <w:t>Na mesma direção é a sentença do MM. Juiz Pedro Pimenta Bossi, nos autos do processo nº 5001191-30.2021.4.04.7010/PR, em trâmite na 1ª Vara Federal de Campo Mourão.</w:t>
      </w:r>
    </w:p>
    <w:p w14:paraId="5C75F2F7" w14:textId="77777777" w:rsidR="005948FE" w:rsidRPr="00F72084" w:rsidRDefault="005948FE" w:rsidP="005948FE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10"/>
          <w:szCs w:val="10"/>
        </w:rPr>
      </w:pPr>
    </w:p>
    <w:p w14:paraId="33F6C6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2.3.2. Auxílio Acidente decorrente de acidente de trajeto concedido judicialmente - NB 6110497103</w:t>
      </w:r>
    </w:p>
    <w:p w14:paraId="1D2ABF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0C023E0A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 fato, a sentença (p. 7) que concedeu o auxílio-acidente está embasada no boletim de ocorrência (p. 25), o qual noticia acidente de trânsito sofrido pelo segurado. Outrossim, a data da concessão do benefício (14/07/2012) é compatível com a data do fato constante do boletim de ocorrência (13/07/2012).</w:t>
      </w:r>
    </w:p>
    <w:p w14:paraId="4D12CE9D" w14:textId="77777777" w:rsidR="005948FE" w:rsidRPr="00F72084" w:rsidRDefault="005948FE" w:rsidP="005948FE">
      <w:pPr>
        <w:pStyle w:val="Jurisprudncia"/>
      </w:pPr>
      <w:r w:rsidRPr="00F72084"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58D33BA" w14:textId="77777777" w:rsidR="005948FE" w:rsidRPr="00F72084" w:rsidRDefault="005948FE" w:rsidP="005948FE">
      <w:pPr>
        <w:pStyle w:val="Jurisprudncia"/>
      </w:pPr>
      <w:r w:rsidRPr="00F72084">
        <w:lastRenderedPageBreak/>
        <w:t>Ou seja, a Resolução CNP n. 1.329/2017 excluiu do cálculo do FAP em 2017 om vigência em 2018, as ocorrências de acidente de trajeto. Nesse sentido:</w:t>
      </w:r>
    </w:p>
    <w:p w14:paraId="7506467A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CCAA358" w14:textId="77777777" w:rsidR="005948FE" w:rsidRPr="00F72084" w:rsidRDefault="005948FE" w:rsidP="005948FE">
      <w:pPr>
        <w:pStyle w:val="Jurisprudncia"/>
        <w:rPr>
          <w:i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 w:rsidRPr="00F72084">
        <w:t>. (GN)</w:t>
      </w:r>
    </w:p>
    <w:p w14:paraId="54E92588" w14:textId="77777777" w:rsidR="005948FE" w:rsidRPr="00F72084" w:rsidRDefault="005948FE" w:rsidP="005948FE">
      <w:pPr>
        <w:pStyle w:val="CorpodeTexto"/>
      </w:pPr>
    </w:p>
    <w:p w14:paraId="0F51C5F3" w14:textId="77777777" w:rsidR="005948FE" w:rsidRPr="00F72084" w:rsidRDefault="005948FE" w:rsidP="005948FE">
      <w:pPr>
        <w:pStyle w:val="CorpodeTexto"/>
      </w:pPr>
      <w:r w:rsidRPr="00F72084">
        <w:t>Por fim, também foi esse o entendimento proferido na sentença do MM. Juiz Rony Ferreira, nos autos do processo nº 5003834-82.2021.4.04.7002/PR, em trâmite na 2ª Vara Federal de Foz do Iguaçu:</w:t>
      </w:r>
    </w:p>
    <w:p w14:paraId="4F23B233" w14:textId="77777777" w:rsidR="005948FE" w:rsidRPr="00F72084" w:rsidRDefault="005948FE" w:rsidP="005948FE">
      <w:pPr>
        <w:pStyle w:val="CorpodeTexto"/>
      </w:pPr>
    </w:p>
    <w:p w14:paraId="27782DD7" w14:textId="77777777" w:rsidR="005948FE" w:rsidRPr="00F72084" w:rsidRDefault="005948FE" w:rsidP="005948FE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48834661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6F2FD6B2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194C543E" w14:textId="77777777" w:rsidR="005948FE" w:rsidRPr="00F72084" w:rsidRDefault="005948FE" w:rsidP="005948FE">
      <w:pPr>
        <w:pStyle w:val="Jurisprudncia"/>
      </w:pPr>
      <w:r w:rsidRPr="00F72084">
        <w:rPr>
          <w:b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20487F74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184E5012" w14:textId="77777777" w:rsidR="005948FE" w:rsidRPr="00F72084" w:rsidRDefault="005948FE" w:rsidP="005948FE">
      <w:pPr>
        <w:pStyle w:val="Jurisprudncia"/>
      </w:pPr>
      <w:r w:rsidRPr="00F72084">
        <w:rPr>
          <w:b/>
        </w:rPr>
        <w:t>Dessa forma, deve ser acolhido o pedido da autora para exclusão do benefício 6110497103, decorrente de acidente de trajeto, da base de cálculo do FAP com vigência 2018.</w:t>
      </w:r>
      <w:r w:rsidRPr="00F72084">
        <w:t xml:space="preserve"> (</w:t>
      </w:r>
      <w:r w:rsidRPr="00F72084">
        <w:rPr>
          <w:b/>
        </w:rPr>
        <w:t>GN</w:t>
      </w:r>
      <w:r w:rsidRPr="00F72084">
        <w:t>)</w:t>
      </w:r>
    </w:p>
    <w:p w14:paraId="0F628E98" w14:textId="77777777" w:rsidR="005948FE" w:rsidRPr="00F72084" w:rsidRDefault="005948FE" w:rsidP="005948FE">
      <w:pPr>
        <w:pStyle w:val="CorpodeTexto"/>
      </w:pPr>
    </w:p>
    <w:p w14:paraId="7B8792FF" w14:textId="24C303E3" w:rsidR="000E629E" w:rsidRPr="0013335E" w:rsidRDefault="005948FE" w:rsidP="005948FE">
      <w:pPr>
        <w:pStyle w:val="CorpodeTexto"/>
      </w:pPr>
      <w:r w:rsidRPr="00F72084">
        <w:lastRenderedPageBreak/>
        <w:t xml:space="preserve">Desse modo, </w:t>
      </w:r>
      <w:r w:rsidRPr="005948FE">
        <w:rPr>
          <w:highlight w:val="yellow"/>
        </w:rPr>
        <w:t>o benefício acidentário decorrente de acidente de trajeto não deve compor a base de cálculo do FAP da Autora.</w:t>
      </w:r>
    </w:p>
    <w:p w14:paraId="68DDE53D" w14:textId="52FA40EC" w:rsidR="00A4488D" w:rsidRPr="00086522" w:rsidRDefault="00A4488D" w:rsidP="00A4488D">
      <w:pPr>
        <w:pStyle w:val="CorpodeTexto"/>
      </w:pPr>
      <w:bookmarkStart w:id="9" w:name="_heading=h.3whwml4" w:colFirst="0" w:colLast="0"/>
      <w:bookmarkStart w:id="10" w:name="_Hlk171417799"/>
      <w:bookmarkEnd w:id="9"/>
      <w:r w:rsidRPr="00086522">
        <w:t xml:space="preserve">Portanto, requer-se a </w:t>
      </w:r>
      <w:r w:rsidRPr="00086522">
        <w:rPr>
          <w:b/>
        </w:rPr>
        <w:t>exclusão</w:t>
      </w:r>
      <w:r w:rsidRPr="00086522">
        <w:t xml:space="preserve"> de </w:t>
      </w:r>
      <w:r w:rsidRPr="00A4488D">
        <w:rPr>
          <w:b/>
          <w:bCs/>
          <w:highlight w:val="yellow"/>
        </w:rPr>
        <w:t>x (xxxxx) benefícios de auxílio-acidente por acidente de trabalho, espécie B94</w:t>
      </w:r>
      <w:r w:rsidRPr="00086522">
        <w:t xml:space="preserve">, </w:t>
      </w:r>
      <w:r w:rsidRPr="00086522">
        <w:rPr>
          <w:bCs/>
        </w:rPr>
        <w:t xml:space="preserve">decorrentes de acidentes de trajeto, </w:t>
      </w:r>
      <w:r w:rsidRPr="00086522">
        <w:t xml:space="preserve">da base de cálculo </w:t>
      </w:r>
      <w:r w:rsidRPr="00B07CE1">
        <w:rPr>
          <w:highlight w:val="yellow"/>
        </w:rPr>
        <w:t>dos índices FAP nas vigências e estabelecimentos</w:t>
      </w:r>
      <w:r w:rsidRPr="00086522">
        <w:t xml:space="preserve"> indicados na tabela supra.</w:t>
      </w:r>
    </w:p>
    <w:bookmarkEnd w:id="10"/>
    <w:p w14:paraId="7FCEE991" w14:textId="77777777" w:rsidR="00682AD3" w:rsidRDefault="00682AD3" w:rsidP="0013335E">
      <w:pPr>
        <w:pStyle w:val="CorpodeTexto"/>
      </w:pPr>
    </w:p>
    <w:p w14:paraId="118A12D9" w14:textId="6F85F775" w:rsidR="009220C7" w:rsidRDefault="00005FE3" w:rsidP="009220C7">
      <w:pPr>
        <w:pStyle w:val="Ttulo2"/>
        <w:ind w:left="426" w:hanging="426"/>
      </w:pPr>
      <w:r w:rsidRPr="00005FE3">
        <w:t>AUXÍLIO POR INCAPACIDADE TEMPORÁRIA POR ACIDENTE DE TRABALHO</w:t>
      </w:r>
      <w:r>
        <w:t xml:space="preserve"> (</w:t>
      </w:r>
      <w:r w:rsidR="009220C7">
        <w:t>B9</w:t>
      </w:r>
      <w:r w:rsidR="00415292">
        <w:t>1</w:t>
      </w:r>
      <w:r w:rsidR="009220C7">
        <w:t>) – DECORRENTE DE ACIDENTE DE TRAJETO (</w:t>
      </w:r>
      <w:r w:rsidR="00415292">
        <w:t>Sem CAT com BO</w:t>
      </w:r>
      <w:r w:rsidR="009220C7">
        <w:t>)</w:t>
      </w:r>
    </w:p>
    <w:p w14:paraId="0341E20F" w14:textId="77777777" w:rsidR="009220C7" w:rsidRDefault="009220C7" w:rsidP="002700F0">
      <w:pPr>
        <w:pStyle w:val="CorpodeTexto"/>
      </w:pPr>
    </w:p>
    <w:p w14:paraId="4BE62170" w14:textId="77777777" w:rsidR="002700F0" w:rsidRPr="00BF029C" w:rsidRDefault="002700F0" w:rsidP="00BF029C">
      <w:pPr>
        <w:pStyle w:val="CorpodeTexto"/>
      </w:pPr>
      <w:r w:rsidRPr="00BF029C">
        <w:t>Historicamente, os benefícios oriundos de acidentes de trajeto faziam parte do cálculo do FAP, nos termos das Resoluções nos 1.308/09, 1.316/10 e 1.327/15.</w:t>
      </w:r>
    </w:p>
    <w:p w14:paraId="569D9509" w14:textId="77777777" w:rsidR="002700F0" w:rsidRPr="00BF029C" w:rsidRDefault="002700F0" w:rsidP="00BF029C">
      <w:pPr>
        <w:pStyle w:val="CorpodeTexto"/>
      </w:pPr>
      <w:r w:rsidRPr="00BF029C">
        <w:t>Todavia, em 2017 o CNPS, órgão responsável pela regulamentação do FAP, excluiu do cálculo os benefícios oriundos desse tipo de acidente por meio da Resolução nº 1.329/17 que passou a reger o FAP, produzindo efeitos a partir do índice calculado em 2017 para a vigência 2018.</w:t>
      </w:r>
    </w:p>
    <w:p w14:paraId="766B61D1" w14:textId="77777777" w:rsidR="002700F0" w:rsidRPr="00BF029C" w:rsidRDefault="002700F0" w:rsidP="00BF029C">
      <w:pPr>
        <w:pStyle w:val="CorpodeTexto"/>
      </w:pPr>
      <w:r w:rsidRPr="00BF029C">
        <w:t xml:space="preserve">Assim, a partir da Resolução nº 1.329/17 há expressa previsão de </w:t>
      </w:r>
      <w:r w:rsidRPr="00BF029C">
        <w:rPr>
          <w:b/>
          <w:bCs/>
        </w:rPr>
        <w:t>exclusão</w:t>
      </w:r>
      <w:r w:rsidRPr="00BF029C">
        <w:t xml:space="preserve"> dos eventos decorrentes de acidente de trajeto do cálculo do FAP, com aplicação para os índices calculados em 2017, com vigência em 2018.</w:t>
      </w:r>
    </w:p>
    <w:p w14:paraId="1094902E" w14:textId="77777777" w:rsidR="002700F0" w:rsidRPr="00BF029C" w:rsidRDefault="002700F0" w:rsidP="00BF029C">
      <w:pPr>
        <w:pStyle w:val="CorpodeTexto"/>
      </w:pPr>
      <w:r w:rsidRPr="00BF029C">
        <w:t>E, como dito alhures, qualquer benefício incluído indevidamente no cálculo tende a aumentar sobremaneira o índice, elevando o percentual da alíquota do tributo GIILRAT incidente sobre a folha de pagamento da empresa.</w:t>
      </w:r>
    </w:p>
    <w:p w14:paraId="2E6BF4ED" w14:textId="77777777" w:rsidR="002700F0" w:rsidRPr="00BF029C" w:rsidRDefault="002700F0" w:rsidP="00BF029C">
      <w:pPr>
        <w:pStyle w:val="CorpodeTexto"/>
        <w:rPr>
          <w:b/>
          <w:bCs/>
        </w:rPr>
      </w:pPr>
      <w:r w:rsidRPr="00BF029C">
        <w:rPr>
          <w:b/>
          <w:bCs/>
        </w:rPr>
        <w:t>Oportuno lembrar que não se pretende, aqui, discutir a legalidade da inclusão dos acidentes de trajeto no cálculo dos índices FAP anteriores a 2018.</w:t>
      </w:r>
    </w:p>
    <w:p w14:paraId="7E9FF51F" w14:textId="77777777" w:rsidR="002700F0" w:rsidRPr="00BF029C" w:rsidRDefault="002700F0" w:rsidP="00BF029C">
      <w:pPr>
        <w:pStyle w:val="CorpodeTexto"/>
      </w:pPr>
      <w:r w:rsidRPr="00BF029C">
        <w:rPr>
          <w:b/>
          <w:bCs/>
        </w:rPr>
        <w:t>O que se requer é a exclusão dos acidentes de trajeto incluídos indevidamente e a contrário legis a partir da vigência de 2018, de acordo com a Resolução nº 1.329/17</w:t>
      </w:r>
      <w:r w:rsidRPr="00BF029C">
        <w:t>, vejamos:</w:t>
      </w:r>
    </w:p>
    <w:p w14:paraId="598B9BF9" w14:textId="77777777" w:rsidR="002700F0" w:rsidRPr="002700F0" w:rsidRDefault="002700F0" w:rsidP="002700F0">
      <w:pPr>
        <w:pStyle w:val="CorpodeTexto"/>
        <w:rPr>
          <w:sz w:val="24"/>
          <w:szCs w:val="24"/>
        </w:rPr>
      </w:pPr>
    </w:p>
    <w:p w14:paraId="5BEB8715" w14:textId="77777777" w:rsidR="002700F0" w:rsidRPr="002700F0" w:rsidRDefault="002700F0" w:rsidP="002700F0">
      <w:pPr>
        <w:pStyle w:val="Jurisprudncia"/>
      </w:pPr>
      <w:r w:rsidRPr="002700F0">
        <w:t>Resolução nº 1.329/17</w:t>
      </w:r>
    </w:p>
    <w:p w14:paraId="75AA127B" w14:textId="20B308DA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rPr>
          <w:b/>
          <w:bCs/>
        </w:rPr>
        <w:t>Art. 2º Esta Resolução entra em vigor na data de sua publicação, e produzirá efeitos a partir do cálculo do Fator Acidentário de Prevenção- FAP 2017, com vigência em 2018</w:t>
      </w:r>
      <w:r w:rsidRPr="002700F0">
        <w:t>.</w:t>
      </w:r>
    </w:p>
    <w:p w14:paraId="1894016E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[...]</w:t>
      </w:r>
    </w:p>
    <w:p w14:paraId="01079F79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2.2. Definições</w:t>
      </w:r>
    </w:p>
    <w:p w14:paraId="1C7D9583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Foram adotadas as seguintes definições estruturantes:</w:t>
      </w:r>
    </w:p>
    <w:p w14:paraId="18DD910B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lastRenderedPageBreak/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2700F0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2700F0">
        <w:t>. (</w:t>
      </w:r>
      <w:r w:rsidRPr="002700F0">
        <w:rPr>
          <w:b/>
          <w:bCs/>
        </w:rPr>
        <w:t>GN</w:t>
      </w:r>
      <w:r w:rsidRPr="002700F0">
        <w:t>)</w:t>
      </w:r>
    </w:p>
    <w:p w14:paraId="071218CC" w14:textId="77777777" w:rsidR="002700F0" w:rsidRPr="002700F0" w:rsidRDefault="002700F0" w:rsidP="002700F0">
      <w:pPr>
        <w:pStyle w:val="CorpodeTexto"/>
      </w:pPr>
    </w:p>
    <w:p w14:paraId="5C4DF202" w14:textId="77777777" w:rsidR="002700F0" w:rsidRPr="002700F0" w:rsidRDefault="002700F0" w:rsidP="002700F0">
      <w:pPr>
        <w:pStyle w:val="CorpodeTexto"/>
      </w:pPr>
      <w:r w:rsidRPr="002700F0">
        <w:t xml:space="preserve">Importante destacar que a Resolução nº 1.329/17 expressamente determina que </w:t>
      </w:r>
      <w:r w:rsidRPr="002700F0">
        <w:rPr>
          <w:b/>
          <w:bCs/>
        </w:rPr>
        <w:t>produzirá seus efeitos a partir do cálculo do Fator Acidentário de Prevenção – FAP 2017, com vigência em 2018</w:t>
      </w:r>
      <w:r w:rsidRPr="002700F0">
        <w:t>, sendo, portanto, aplicável ao caso concreto.</w:t>
      </w:r>
    </w:p>
    <w:p w14:paraId="354A1925" w14:textId="77777777" w:rsidR="002700F0" w:rsidRPr="002700F0" w:rsidRDefault="002700F0" w:rsidP="002700F0">
      <w:pPr>
        <w:pStyle w:val="CorpodeTexto"/>
      </w:pPr>
      <w:r w:rsidRPr="002700F0">
        <w:t>Desta forma, o cálculo apresentado pelo sistema FAP, vinculado à Secretaria de Previdência do Ministério da Economia, levou em consideração diversos benefícios para a composição do índice da Autora.</w:t>
      </w:r>
    </w:p>
    <w:p w14:paraId="76B37D80" w14:textId="137E61E9" w:rsidR="002700F0" w:rsidRPr="002700F0" w:rsidRDefault="002700F0" w:rsidP="002700F0">
      <w:pPr>
        <w:pStyle w:val="CorpodeTexto"/>
      </w:pPr>
      <w:r w:rsidRPr="002700F0">
        <w:t xml:space="preserve">Contudo, durante a auditoria realizada nos índices FAP da Autora, foi encontrado </w:t>
      </w:r>
      <w:r>
        <w:rPr>
          <w:b/>
          <w:bCs/>
        </w:rPr>
        <w:t>XXX</w:t>
      </w:r>
      <w:r w:rsidRPr="002700F0">
        <w:rPr>
          <w:b/>
          <w:bCs/>
        </w:rPr>
        <w:t xml:space="preserve"> (</w:t>
      </w:r>
      <w:r>
        <w:rPr>
          <w:b/>
          <w:bCs/>
        </w:rPr>
        <w:t>XXX)</w:t>
      </w:r>
      <w:r w:rsidRPr="002700F0">
        <w:rPr>
          <w:b/>
          <w:bCs/>
        </w:rPr>
        <w:t xml:space="preserve"> benefício de </w:t>
      </w:r>
      <w:r w:rsidR="00005FE3" w:rsidRPr="00005FE3">
        <w:rPr>
          <w:b/>
          <w:bCs/>
        </w:rPr>
        <w:t>auxílio por incapacidade temporária por acidente de trabalho</w:t>
      </w:r>
      <w:r w:rsidRPr="002700F0">
        <w:rPr>
          <w:b/>
          <w:bCs/>
        </w:rPr>
        <w:t>, espécie B91 – decorrente de acidente de trajeto</w:t>
      </w:r>
      <w:r w:rsidRPr="002700F0">
        <w:t xml:space="preserve"> – na base de cálculo do índice FAP nas vigências </w:t>
      </w:r>
      <w:r>
        <w:t>XXX</w:t>
      </w:r>
      <w:r w:rsidRPr="002700F0">
        <w:t>.</w:t>
      </w:r>
    </w:p>
    <w:p w14:paraId="589600CC" w14:textId="77777777" w:rsidR="002700F0" w:rsidRDefault="002700F0" w:rsidP="002700F0">
      <w:pPr>
        <w:pStyle w:val="CorpodeTexto"/>
      </w:pPr>
    </w:p>
    <w:tbl>
      <w:tblPr>
        <w:tblStyle w:val="Tabelacomgrade"/>
        <w:tblW w:w="10060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567"/>
        <w:gridCol w:w="1560"/>
        <w:gridCol w:w="2126"/>
        <w:gridCol w:w="1134"/>
        <w:gridCol w:w="567"/>
        <w:gridCol w:w="1134"/>
        <w:gridCol w:w="1843"/>
      </w:tblGrid>
      <w:tr w:rsidR="002700F0" w:rsidRPr="0065578C" w14:paraId="6660DA71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0E1226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54" w:type="dxa"/>
            <w:gridSpan w:val="2"/>
            <w:shd w:val="clear" w:color="auto" w:fill="D5DCE4" w:themeFill="text2" w:themeFillTint="33"/>
            <w:vAlign w:val="center"/>
          </w:tcPr>
          <w:p w14:paraId="37F1D54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391164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000FC4A9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77F84356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0A3C201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3FA7345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843" w:type="dxa"/>
            <w:shd w:val="clear" w:color="auto" w:fill="D5DCE4" w:themeFill="text2" w:themeFillTint="33"/>
            <w:vAlign w:val="center"/>
          </w:tcPr>
          <w:p w14:paraId="0C8F0934" w14:textId="2A4D530E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BO</w:t>
            </w:r>
          </w:p>
        </w:tc>
      </w:tr>
      <w:tr w:rsidR="002700F0" w:rsidRPr="00907849" w14:paraId="12A90C7D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CA916FD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6DE3BE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67" w:type="dxa"/>
            <w:vAlign w:val="center"/>
          </w:tcPr>
          <w:p w14:paraId="54FCFAE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60" w:type="dxa"/>
            <w:vAlign w:val="center"/>
          </w:tcPr>
          <w:p w14:paraId="0831BE1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2126" w:type="dxa"/>
            <w:vAlign w:val="center"/>
          </w:tcPr>
          <w:p w14:paraId="77565A3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34" w:type="dxa"/>
            <w:vAlign w:val="center"/>
          </w:tcPr>
          <w:p w14:paraId="46CFABF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2806428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134" w:type="dxa"/>
            <w:vAlign w:val="center"/>
          </w:tcPr>
          <w:p w14:paraId="13324C2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843" w:type="dxa"/>
            <w:vAlign w:val="center"/>
          </w:tcPr>
          <w:p w14:paraId="0B9FF5E5" w14:textId="73DAC768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700F0">
              <w:rPr>
                <w:rFonts w:ascii="Avenir Next LT Pro Light" w:hAnsi="Avenir Next LT Pro Light"/>
                <w:sz w:val="14"/>
                <w:szCs w:val="14"/>
              </w:rPr>
              <w:t>02411-2019-0000809</w:t>
            </w:r>
          </w:p>
        </w:tc>
      </w:tr>
      <w:tr w:rsidR="002700F0" w:rsidRPr="00907849" w14:paraId="7E265245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A50D705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0A55E331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1BF9726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4BA64AE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459390CD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26D4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19FE16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D984C9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43" w:type="dxa"/>
          </w:tcPr>
          <w:p w14:paraId="76BE509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290FBB30" w14:textId="77777777" w:rsidR="002700F0" w:rsidRPr="008222FC" w:rsidRDefault="002700F0" w:rsidP="008222FC">
      <w:pPr>
        <w:pStyle w:val="CorpodeTexto"/>
      </w:pPr>
    </w:p>
    <w:p w14:paraId="4BE90BCC" w14:textId="4D8D2B4D" w:rsidR="002700F0" w:rsidRPr="008222FC" w:rsidRDefault="002700F0" w:rsidP="008222FC">
      <w:pPr>
        <w:pStyle w:val="CorpodeTexto"/>
      </w:pPr>
      <w:r w:rsidRPr="008222FC">
        <w:t xml:space="preserve">O segurado </w:t>
      </w:r>
      <w:r w:rsidR="008222FC">
        <w:t>XXX</w:t>
      </w:r>
      <w:r w:rsidRPr="008222FC">
        <w:t xml:space="preserve">, que desempenhava a função de serviços gerais, </w:t>
      </w:r>
      <w:r w:rsidRPr="008222FC">
        <w:rPr>
          <w:b/>
          <w:bCs/>
        </w:rPr>
        <w:t xml:space="preserve">sofreu um acidente de trajeto no dia </w:t>
      </w:r>
      <w:r w:rsidR="008222FC">
        <w:rPr>
          <w:b/>
          <w:bCs/>
        </w:rPr>
        <w:t>xxx</w:t>
      </w:r>
      <w:r w:rsidRPr="008222FC">
        <w:rPr>
          <w:b/>
          <w:bCs/>
        </w:rPr>
        <w:t xml:space="preserve"> (</w:t>
      </w:r>
      <w:r w:rsidR="008222FC">
        <w:rPr>
          <w:b/>
          <w:bCs/>
        </w:rPr>
        <w:t>xxx</w:t>
      </w:r>
      <w:r w:rsidRPr="008222FC">
        <w:rPr>
          <w:b/>
          <w:bCs/>
        </w:rPr>
        <w:t>-feira)</w:t>
      </w:r>
      <w:r w:rsidRPr="008222FC">
        <w:t xml:space="preserve">, por volta das 22h20, enquanto </w:t>
      </w:r>
      <w:r w:rsidR="008222FC">
        <w:t>XXX</w:t>
      </w:r>
      <w:r w:rsidRPr="008222FC">
        <w:t>. </w:t>
      </w:r>
    </w:p>
    <w:p w14:paraId="467664A8" w14:textId="54E60DEB" w:rsidR="002700F0" w:rsidRPr="008222FC" w:rsidRDefault="002700F0" w:rsidP="008222FC">
      <w:pPr>
        <w:pStyle w:val="CorpodeTexto"/>
      </w:pPr>
      <w:r w:rsidRPr="008222FC">
        <w:t xml:space="preserve">O acidente resultou em lesões, tais como </w:t>
      </w:r>
      <w:r w:rsidR="008222FC">
        <w:t>XXX</w:t>
      </w:r>
      <w:r w:rsidRPr="008222FC">
        <w:t xml:space="preserve">, conforme descrito no Boletim de Acidente de Trânsito nº </w:t>
      </w:r>
      <w:r w:rsidR="00A91375">
        <w:t>XXX</w:t>
      </w:r>
      <w:r w:rsidRPr="008222FC">
        <w:t>:</w:t>
      </w:r>
    </w:p>
    <w:p w14:paraId="470048D0" w14:textId="77777777" w:rsidR="002700F0" w:rsidRPr="008222FC" w:rsidRDefault="002700F0" w:rsidP="008222FC">
      <w:pPr>
        <w:pStyle w:val="CorpodeTexto"/>
      </w:pPr>
      <w:r w:rsidRPr="008222FC">
        <w:t>Destacamos abaixo os trechos de relevo do documento comprobatório.</w:t>
      </w:r>
    </w:p>
    <w:p w14:paraId="70F62DD9" w14:textId="77777777" w:rsidR="002700F0" w:rsidRDefault="002700F0" w:rsidP="008222FC">
      <w:pPr>
        <w:pStyle w:val="CorpodeTexto"/>
      </w:pPr>
    </w:p>
    <w:p w14:paraId="0DD80C76" w14:textId="77777777" w:rsidR="00AE51AC" w:rsidRDefault="00AE51AC" w:rsidP="008222FC">
      <w:pPr>
        <w:pStyle w:val="CorpodeTexto"/>
      </w:pPr>
    </w:p>
    <w:p w14:paraId="4AC58C4C" w14:textId="77777777" w:rsidR="00AE51AC" w:rsidRDefault="00AE51AC" w:rsidP="008222FC">
      <w:pPr>
        <w:pStyle w:val="CorpodeTexto"/>
      </w:pPr>
    </w:p>
    <w:p w14:paraId="0C9C6C06" w14:textId="77777777" w:rsidR="00AE51AC" w:rsidRDefault="00AE51AC" w:rsidP="008222FC">
      <w:pPr>
        <w:pStyle w:val="CorpodeTexto"/>
      </w:pPr>
    </w:p>
    <w:p w14:paraId="69FD63D7" w14:textId="77777777" w:rsidR="00AE51AC" w:rsidRPr="008222FC" w:rsidRDefault="00AE51AC" w:rsidP="008222FC">
      <w:pPr>
        <w:pStyle w:val="CorpodeTexto"/>
      </w:pPr>
    </w:p>
    <w:p w14:paraId="2F49D951" w14:textId="5577556A" w:rsidR="002700F0" w:rsidRPr="002700F0" w:rsidRDefault="002700F0" w:rsidP="00AE51AC">
      <w:pPr>
        <w:pStyle w:val="LegendaImagem"/>
        <w:rPr>
          <w:sz w:val="24"/>
          <w:szCs w:val="24"/>
        </w:rPr>
      </w:pPr>
      <w:r w:rsidRPr="002700F0">
        <w:t xml:space="preserve">Boletim de Ocorrência nº </w:t>
      </w:r>
      <w:r w:rsidR="008222FC">
        <w:t>XXX</w:t>
      </w:r>
    </w:p>
    <w:p w14:paraId="3F22B917" w14:textId="082DE3DD" w:rsidR="002700F0" w:rsidRPr="002700F0" w:rsidRDefault="008222FC" w:rsidP="002700F0">
      <w:pPr>
        <w:spacing w:before="240" w:after="240"/>
        <w:jc w:val="center"/>
        <w:rPr>
          <w:sz w:val="24"/>
          <w:szCs w:val="24"/>
        </w:rPr>
      </w:pPr>
      <w:r w:rsidRPr="008222FC">
        <w:rPr>
          <w:noProof/>
          <w:sz w:val="24"/>
          <w:szCs w:val="24"/>
        </w:rPr>
        <w:drawing>
          <wp:inline distT="0" distB="0" distL="0" distR="0" wp14:anchorId="638B587E" wp14:editId="73CED75A">
            <wp:extent cx="5239481" cy="6773220"/>
            <wp:effectExtent l="0" t="0" r="0" b="8890"/>
            <wp:docPr id="53407833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8330" name="Imagem 1" descr="Diagram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D79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032B7CDD" w14:textId="60D5E638" w:rsidR="002700F0" w:rsidRPr="00947202" w:rsidRDefault="002700F0" w:rsidP="00947202">
      <w:pPr>
        <w:pStyle w:val="CorpodeTexto"/>
        <w:rPr>
          <w:sz w:val="24"/>
          <w:szCs w:val="24"/>
        </w:rPr>
      </w:pPr>
      <w:r w:rsidRPr="00947202">
        <w:t xml:space="preserve">Em decorrência do </w:t>
      </w:r>
      <w:r w:rsidRPr="00947202">
        <w:rPr>
          <w:b/>
          <w:bCs/>
        </w:rPr>
        <w:t>acidente de trajeto</w:t>
      </w:r>
      <w:r w:rsidRPr="00947202">
        <w:t xml:space="preserve"> e da incapacidade laborativa, requereu e teve concedido o benefício de </w:t>
      </w:r>
      <w:r w:rsidR="00005FE3" w:rsidRPr="00005FE3">
        <w:t>auxílio por incapacidade temporária por acidente de trabalho</w:t>
      </w:r>
      <w:r w:rsidRPr="00947202">
        <w:t xml:space="preserve">, espécie B91, nº </w:t>
      </w:r>
      <w:r w:rsidR="00947202">
        <w:t>XXX</w:t>
      </w:r>
      <w:r w:rsidRPr="00947202">
        <w:t xml:space="preserve">, com </w:t>
      </w:r>
      <w:r w:rsidRPr="00947202">
        <w:rPr>
          <w:b/>
          <w:bCs/>
        </w:rPr>
        <w:t xml:space="preserve">data de início do benefício (DIB) fixada em </w:t>
      </w:r>
      <w:r w:rsidR="00947202">
        <w:rPr>
          <w:b/>
          <w:bCs/>
        </w:rPr>
        <w:t>XXX</w:t>
      </w:r>
      <w:r w:rsidRPr="00947202">
        <w:t xml:space="preserve"> e </w:t>
      </w:r>
      <w:r w:rsidRPr="00947202">
        <w:rPr>
          <w:b/>
          <w:bCs/>
        </w:rPr>
        <w:t xml:space="preserve">data de cessação (DCB) em </w:t>
      </w:r>
      <w:r w:rsidR="00947202">
        <w:rPr>
          <w:b/>
          <w:bCs/>
        </w:rPr>
        <w:t>XXX</w:t>
      </w:r>
      <w:r w:rsidRPr="00947202">
        <w:t>.</w:t>
      </w:r>
    </w:p>
    <w:p w14:paraId="3661DCB6" w14:textId="17EE17B0" w:rsidR="002700F0" w:rsidRDefault="002700F0" w:rsidP="00947202">
      <w:pPr>
        <w:pStyle w:val="CorpodeTexto"/>
        <w:rPr>
          <w:b/>
          <w:bCs/>
        </w:rPr>
      </w:pPr>
      <w:r w:rsidRPr="00947202">
        <w:lastRenderedPageBreak/>
        <w:t xml:space="preserve">A comparação entre a </w:t>
      </w:r>
      <w:r w:rsidRPr="00947202">
        <w:rPr>
          <w:b/>
          <w:bCs/>
        </w:rPr>
        <w:t xml:space="preserve">data do acidente </w:t>
      </w:r>
      <w:r w:rsidRPr="00947202">
        <w:t>(</w:t>
      </w:r>
      <w:r w:rsidR="00947202">
        <w:t>XXX</w:t>
      </w:r>
      <w:r w:rsidRPr="00947202">
        <w:t xml:space="preserve"> – B.O. nº </w:t>
      </w:r>
      <w:r w:rsidR="00947202">
        <w:t>XXX</w:t>
      </w:r>
      <w:r w:rsidRPr="00947202">
        <w:t xml:space="preserve">), </w:t>
      </w:r>
      <w:r w:rsidRPr="00947202">
        <w:rPr>
          <w:b/>
          <w:bCs/>
        </w:rPr>
        <w:t xml:space="preserve">data do afastamento do trabalho (DAT) em </w:t>
      </w:r>
      <w:r w:rsidR="00947202">
        <w:rPr>
          <w:b/>
          <w:bCs/>
        </w:rPr>
        <w:t>XXX</w:t>
      </w:r>
      <w:r w:rsidRPr="00947202">
        <w:t xml:space="preserve"> e a </w:t>
      </w:r>
      <w:r w:rsidRPr="00947202">
        <w:rPr>
          <w:b/>
          <w:bCs/>
        </w:rPr>
        <w:t xml:space="preserve">data do início do benefício B91 nº </w:t>
      </w:r>
      <w:r w:rsidR="00947202">
        <w:rPr>
          <w:b/>
          <w:bCs/>
        </w:rPr>
        <w:t>XXX</w:t>
      </w:r>
      <w:r w:rsidRPr="00947202">
        <w:rPr>
          <w:b/>
          <w:bCs/>
        </w:rPr>
        <w:t xml:space="preserve"> – DIB em </w:t>
      </w:r>
      <w:r w:rsidR="00947202">
        <w:rPr>
          <w:b/>
          <w:bCs/>
        </w:rPr>
        <w:t>XXX</w:t>
      </w:r>
      <w:r w:rsidRPr="00947202">
        <w:t xml:space="preserve">, </w:t>
      </w:r>
      <w:r w:rsidRPr="00947202">
        <w:rPr>
          <w:rStyle w:val="CorpodeTexto-LaranjaChar"/>
        </w:rPr>
        <w:t>comprova</w:t>
      </w:r>
      <w:r w:rsidRPr="00947202">
        <w:t xml:space="preserve"> o </w:t>
      </w:r>
      <w:r w:rsidRPr="00947202">
        <w:rPr>
          <w:b/>
          <w:bCs/>
        </w:rPr>
        <w:t>nexo causal entre o acidente de trajeto e o benefício.</w:t>
      </w:r>
    </w:p>
    <w:p w14:paraId="635D1553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34BFF03D" w14:textId="07368EB6" w:rsidR="00947202" w:rsidRDefault="00947202" w:rsidP="00947202">
      <w:pPr>
        <w:pStyle w:val="LegendaImagem"/>
      </w:pPr>
      <w:r>
        <w:t xml:space="preserve">Dados Básicos da Concessão – CONBAS – Benefício </w:t>
      </w:r>
      <w:r w:rsidRPr="000E629E">
        <w:t>B9</w:t>
      </w:r>
      <w:r>
        <w:t>1</w:t>
      </w:r>
      <w:r w:rsidRPr="000E629E">
        <w:t xml:space="preserve"> nº </w:t>
      </w:r>
      <w:r>
        <w:t>XXX</w:t>
      </w:r>
    </w:p>
    <w:p w14:paraId="427024D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6342D773" wp14:editId="16503437">
            <wp:extent cx="4623759" cy="2461757"/>
            <wp:effectExtent l="19050" t="19050" r="24765" b="15240"/>
            <wp:docPr id="496372405" name="Imagem 49637240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9052B" w14:textId="77777777" w:rsidR="002700F0" w:rsidRPr="002700F0" w:rsidRDefault="002700F0" w:rsidP="00AE51AC">
      <w:pPr>
        <w:pStyle w:val="CorpodeTexto"/>
      </w:pPr>
    </w:p>
    <w:p w14:paraId="5147FC17" w14:textId="2815E23B" w:rsidR="002700F0" w:rsidRPr="002700F0" w:rsidRDefault="002700F0" w:rsidP="00947202">
      <w:pPr>
        <w:pStyle w:val="CorpodeTexto"/>
        <w:rPr>
          <w:sz w:val="24"/>
          <w:szCs w:val="24"/>
        </w:rPr>
      </w:pPr>
      <w:r w:rsidRPr="002700F0">
        <w:t xml:space="preserve">Todavia, </w:t>
      </w:r>
      <w:r w:rsidRPr="00947202">
        <w:rPr>
          <w:b/>
          <w:bCs/>
        </w:rPr>
        <w:t xml:space="preserve">mesmo sendo decorrente de acidente de trajeto ocorrido em </w:t>
      </w:r>
      <w:r w:rsidR="00947202">
        <w:rPr>
          <w:b/>
          <w:bCs/>
        </w:rPr>
        <w:t>XXX</w:t>
      </w:r>
      <w:r w:rsidRPr="002700F0">
        <w:t xml:space="preserve">, a administração pública incluiu o </w:t>
      </w:r>
      <w:r w:rsidRPr="00947202">
        <w:rPr>
          <w:b/>
          <w:bCs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 w:rsidRPr="00947202">
        <w:rPr>
          <w:b/>
          <w:bCs/>
        </w:rPr>
        <w:t>, espécie B91, nº</w:t>
      </w:r>
      <w:r w:rsidRPr="00947202">
        <w:rPr>
          <w:b/>
          <w:bCs/>
          <w:sz w:val="18"/>
          <w:szCs w:val="18"/>
        </w:rPr>
        <w:t xml:space="preserve"> </w:t>
      </w:r>
      <w:r w:rsidR="00947202">
        <w:rPr>
          <w:b/>
          <w:bCs/>
        </w:rPr>
        <w:t>XXX</w:t>
      </w:r>
      <w:r w:rsidRPr="002700F0">
        <w:t xml:space="preserve">, na base de cálculo dos índices FAP do estabelecimento CNPJ nº </w:t>
      </w:r>
      <w:r w:rsidR="00947202">
        <w:t>XXX</w:t>
      </w:r>
      <w:r w:rsidRPr="002700F0">
        <w:t xml:space="preserve">, nas vigências </w:t>
      </w:r>
      <w:r w:rsidR="00947202">
        <w:t>XXX</w:t>
      </w:r>
      <w:r w:rsidRPr="002700F0">
        <w:t>.</w:t>
      </w:r>
    </w:p>
    <w:p w14:paraId="519EE468" w14:textId="77777777" w:rsidR="002700F0" w:rsidRDefault="002700F0" w:rsidP="00947202">
      <w:pPr>
        <w:pStyle w:val="CorpodeTexto"/>
      </w:pPr>
      <w:r w:rsidRPr="002700F0">
        <w:t>As telas do FAPWEB abaixo comprovam a inclusão.</w:t>
      </w:r>
    </w:p>
    <w:p w14:paraId="7083C6EF" w14:textId="77777777" w:rsidR="00947202" w:rsidRDefault="00947202" w:rsidP="00947202">
      <w:pPr>
        <w:pStyle w:val="CorpodeTexto"/>
      </w:pPr>
    </w:p>
    <w:p w14:paraId="3EF83B92" w14:textId="63A35F46" w:rsidR="00947202" w:rsidRPr="000E629E" w:rsidRDefault="00DD5331" w:rsidP="00947202">
      <w:pPr>
        <w:pStyle w:val="LegendaImagem"/>
      </w:pPr>
      <w:r w:rsidRPr="003925BF">
        <w:t>Vigência</w:t>
      </w:r>
      <w:r w:rsidR="00947202" w:rsidRPr="003925BF">
        <w:t xml:space="preserve"> </w:t>
      </w:r>
      <w:r w:rsidR="00947202">
        <w:t>XXX</w:t>
      </w:r>
    </w:p>
    <w:p w14:paraId="5412223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56B83B9A" wp14:editId="74D35AAF">
            <wp:extent cx="5759450" cy="1527175"/>
            <wp:effectExtent l="19050" t="19050" r="12700" b="15875"/>
            <wp:docPr id="885006779" name="Imagem 88500677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38D81" w14:textId="77777777" w:rsidR="00947202" w:rsidRPr="00947202" w:rsidRDefault="00947202" w:rsidP="00947202">
      <w:pPr>
        <w:pStyle w:val="CorpodeTexto"/>
      </w:pPr>
    </w:p>
    <w:p w14:paraId="5F4BC0D3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lastRenderedPageBreak/>
        <w:t xml:space="preserve">Por se tratar de acidente de trajeto, referido benefício </w:t>
      </w:r>
      <w:r w:rsidRPr="00947202">
        <w:rPr>
          <w:rStyle w:val="CorpodeTexto-LaranjaChar"/>
        </w:rPr>
        <w:t>não</w:t>
      </w:r>
      <w:r w:rsidRPr="00947202">
        <w:rPr>
          <w:b/>
          <w:bCs/>
        </w:rPr>
        <w:t xml:space="preserve"> deve compor a base de cálculo e constar nos índices FAP da Autora.</w:t>
      </w:r>
    </w:p>
    <w:p w14:paraId="78313F15" w14:textId="2F4D790B" w:rsidR="002700F0" w:rsidRPr="00947202" w:rsidRDefault="002700F0" w:rsidP="00947202">
      <w:pPr>
        <w:pStyle w:val="CorpodeTexto"/>
      </w:pPr>
      <w:r w:rsidRPr="00947202">
        <w:t xml:space="preserve">No caso, as provas juntadas são suficientes para identificar e caracterizar o benefício B91 nº </w:t>
      </w:r>
      <w:r w:rsidR="00947202">
        <w:t>XXX</w:t>
      </w:r>
      <w:r w:rsidRPr="00947202">
        <w:t xml:space="preserve"> como decorrente de acidente de trajeto.</w:t>
      </w:r>
    </w:p>
    <w:p w14:paraId="0F655456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3D6117A5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Isso porque a alíquota do tributo deve incidir sobre a base de cálculo que efetivamente reflita o fato gerador da respectiva obrigação.</w:t>
      </w:r>
    </w:p>
    <w:p w14:paraId="50D4FBD1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0461A8E2" w14:textId="77777777" w:rsidR="002700F0" w:rsidRPr="00947202" w:rsidRDefault="002700F0" w:rsidP="00947202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3198A8CA" w14:textId="4A297489" w:rsidR="002700F0" w:rsidRPr="00947202" w:rsidRDefault="002700F0" w:rsidP="00947202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 w:rsidR="00947202">
        <w:rPr>
          <w:rStyle w:val="Refdenotaderodap"/>
        </w:rPr>
        <w:footnoteReference w:id="5"/>
      </w:r>
      <w:r w:rsidRPr="00947202">
        <w:t>.</w:t>
      </w:r>
    </w:p>
    <w:p w14:paraId="48901A2F" w14:textId="77777777" w:rsidR="002700F0" w:rsidRPr="00947202" w:rsidRDefault="002700F0" w:rsidP="00947202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B495DE1" w14:textId="77777777" w:rsidR="002700F0" w:rsidRPr="00947202" w:rsidRDefault="002700F0" w:rsidP="00947202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21BF046F" w14:textId="77777777" w:rsidR="002700F0" w:rsidRPr="00947202" w:rsidRDefault="002700F0" w:rsidP="00947202">
      <w:pPr>
        <w:pStyle w:val="CorpodeTexto"/>
      </w:pPr>
      <w:r w:rsidRPr="00947202">
        <w:t xml:space="preserve">Nesse sentido decidiu o MM. Juiz Pedro Pimenta Bossi, nos autos do processo nº 5001191-3062021.4.04.7010/PR, em trâmite na 1ª Vara Federal de Campo Mourão, </w:t>
      </w:r>
      <w:r w:rsidRPr="00947202">
        <w:rPr>
          <w:i/>
          <w:iCs/>
        </w:rPr>
        <w:t>in verbis</w:t>
      </w:r>
      <w:r w:rsidRPr="00947202">
        <w:t>:</w:t>
      </w:r>
    </w:p>
    <w:p w14:paraId="3819E107" w14:textId="77777777" w:rsidR="002700F0" w:rsidRPr="002700F0" w:rsidRDefault="002700F0" w:rsidP="00947202">
      <w:pPr>
        <w:pStyle w:val="CorpodeTexto"/>
      </w:pPr>
    </w:p>
    <w:p w14:paraId="79CA63F9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2.3.2. Auxílio Acidente decorrente de acidente de trajeto concedido judicialmente - NB 6110497103</w:t>
      </w:r>
    </w:p>
    <w:p w14:paraId="646A4137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5B54BB43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 xml:space="preserve">De fato, a sentença (p. 7) que concedeu o auxílio-acidente está embasada no boletim de ocorrência (p. 25), o qual noticia acidente de trânsito sofrido pelo segurado. Outrossim, a data da concessão do </w:t>
      </w:r>
      <w:r w:rsidRPr="00AC2A20">
        <w:rPr>
          <w:b/>
          <w:bCs/>
        </w:rPr>
        <w:lastRenderedPageBreak/>
        <w:t>benefício (14/07/2012) é compatível com a data do fato constante do boletim de ocorrência (13/07/2012).</w:t>
      </w:r>
    </w:p>
    <w:p w14:paraId="5CA0E2D6" w14:textId="77777777" w:rsidR="00947202" w:rsidRDefault="00947202" w:rsidP="00947202">
      <w:pPr>
        <w:pStyle w:val="Jurisprudncia"/>
      </w:pPr>
      <w:r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232B225B" w14:textId="77777777" w:rsidR="00947202" w:rsidRDefault="00947202" w:rsidP="00947202">
      <w:pPr>
        <w:pStyle w:val="Jurisprudncia"/>
      </w:pPr>
      <w:r>
        <w:t>Ou seja, a Resolução CNP n. 1.329/2017 excluiu do cálculo do FAP em 2017 om vigência em 2018, as ocorrências de acidente de trajeto. Nesse sentido:</w:t>
      </w:r>
    </w:p>
    <w:p w14:paraId="48D1C524" w14:textId="77777777" w:rsidR="00947202" w:rsidRDefault="00947202" w:rsidP="00947202">
      <w:pPr>
        <w:pStyle w:val="Jurisprudncia"/>
      </w:pPr>
      <w:r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3284C5E1" w14:textId="77777777" w:rsidR="00947202" w:rsidRDefault="00947202" w:rsidP="00947202">
      <w:pPr>
        <w:pStyle w:val="Jurisprudncia"/>
        <w:rPr>
          <w:i/>
        </w:rPr>
      </w:pPr>
      <w:r w:rsidRPr="00AC2A20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>
        <w:t>. (GN)</w:t>
      </w:r>
    </w:p>
    <w:p w14:paraId="32BBE81D" w14:textId="77777777" w:rsidR="002700F0" w:rsidRPr="00947202" w:rsidRDefault="002700F0" w:rsidP="00947202">
      <w:pPr>
        <w:pStyle w:val="CorpodeTexto"/>
      </w:pPr>
    </w:p>
    <w:p w14:paraId="6DC45F66" w14:textId="77777777" w:rsidR="002700F0" w:rsidRPr="00947202" w:rsidRDefault="002700F0" w:rsidP="00947202">
      <w:pPr>
        <w:pStyle w:val="CorpodeTexto"/>
      </w:pPr>
      <w:r w:rsidRPr="00947202">
        <w:t>Entendimento harmônico com o acima também foi proferido no Acórdão da Egrégia 2ª turma do Tribunal Regional Federal da 4ª Região, no julgamento do recurso de Apelação dos autos do processo nº 5058800-35.2020.4.04.7000/PR:</w:t>
      </w:r>
    </w:p>
    <w:p w14:paraId="218CB51B" w14:textId="77777777" w:rsidR="002700F0" w:rsidRPr="00947202" w:rsidRDefault="002700F0" w:rsidP="00947202">
      <w:pPr>
        <w:pStyle w:val="CorpodeTexto"/>
      </w:pPr>
    </w:p>
    <w:p w14:paraId="2E0C99C3" w14:textId="77777777" w:rsidR="002700F0" w:rsidRPr="002700F0" w:rsidRDefault="002700F0" w:rsidP="00FC405A">
      <w:pPr>
        <w:pStyle w:val="Jurisprudncia"/>
        <w:rPr>
          <w:sz w:val="24"/>
          <w:szCs w:val="24"/>
        </w:rPr>
      </w:pPr>
      <w:r w:rsidRPr="002700F0">
        <w:t>Exclusão do benefício nº 6182525383</w:t>
      </w:r>
    </w:p>
    <w:p w14:paraId="34739639" w14:textId="77777777" w:rsidR="002700F0" w:rsidRPr="00FC405A" w:rsidRDefault="002700F0" w:rsidP="00FC405A">
      <w:pPr>
        <w:pStyle w:val="Jurisprudncia"/>
      </w:pPr>
      <w:r w:rsidRPr="002700F0">
        <w:t xml:space="preserve">A autora pretende a exclusão do cálculo do FAP dos anos de 2019 e 2020 do </w:t>
      </w:r>
      <w:r w:rsidRPr="00FC405A">
        <w:rPr>
          <w:b/>
          <w:bCs/>
        </w:rPr>
        <w:t>benefício nº 6182525383 (B91 - auxílio-doença acidentário)</w:t>
      </w:r>
      <w:r w:rsidRPr="00FC405A">
        <w:t>,</w:t>
      </w:r>
      <w:r w:rsidRPr="002700F0">
        <w:t xml:space="preserve"> concedido a Luiz Aparecido dos Santos (inscrito no NIT sob nº 17062560578).</w:t>
      </w:r>
    </w:p>
    <w:p w14:paraId="5156CE04" w14:textId="77777777" w:rsidR="002700F0" w:rsidRPr="00FC405A" w:rsidRDefault="002700F0" w:rsidP="00FC405A">
      <w:pPr>
        <w:pStyle w:val="Jurisprudncia"/>
      </w:pPr>
      <w:r w:rsidRPr="002700F0">
        <w:t>[...]</w:t>
      </w:r>
    </w:p>
    <w:p w14:paraId="0A2A49F8" w14:textId="77777777" w:rsidR="002700F0" w:rsidRPr="00FC405A" w:rsidRDefault="002700F0" w:rsidP="00FC405A">
      <w:pPr>
        <w:pStyle w:val="Jurisprudncia"/>
        <w:rPr>
          <w:b/>
          <w:bCs/>
        </w:rPr>
      </w:pPr>
      <w:r w:rsidRPr="00FC405A">
        <w:rPr>
          <w:b/>
          <w:bCs/>
        </w:rPr>
        <w:t>A documentação apresentada pela parte autora, contudo, demonstra que o agravo não se trata de acidente de trabalho: (a) o boletim de ocorrência refere que no dia 09-04-2017, Luiz Aparecido dos Santos caiu de sua moto particular, em via pública, às 2h45, durante a madrugada (portanto, fora do seu horário de expediente) - evento 1, ANEXO3, fl. 13; (b) Luiz Aparecido dos Santos, em declaração constante do evento 1, ANEXO3, fl. 14, refere que saiu do trabalho às 23 hs do dia , tendo ido a um bar com um amigo para beber e que, quando estava indo embora sofreu o acidente.</w:t>
      </w:r>
    </w:p>
    <w:p w14:paraId="136472C2" w14:textId="77777777" w:rsidR="002700F0" w:rsidRPr="00FC405A" w:rsidRDefault="002700F0" w:rsidP="00FC405A">
      <w:pPr>
        <w:pStyle w:val="Jurisprudncia"/>
      </w:pPr>
      <w:r w:rsidRPr="00FC405A">
        <w:rPr>
          <w:b/>
          <w:bCs/>
        </w:rPr>
        <w:t>É, pois, de ser dado provimento à apelação, no ponto, para determinar a exclusão do benefício nº 6182525383 no cálculo do FAP</w:t>
      </w:r>
      <w:r w:rsidRPr="00FC405A">
        <w:t>.</w:t>
      </w:r>
      <w:r w:rsidRPr="002700F0">
        <w:t xml:space="preserve"> (</w:t>
      </w:r>
      <w:r w:rsidRPr="00FC405A">
        <w:rPr>
          <w:b/>
          <w:bCs/>
        </w:rPr>
        <w:t>GN</w:t>
      </w:r>
      <w:r w:rsidRPr="002700F0">
        <w:t>)</w:t>
      </w:r>
    </w:p>
    <w:p w14:paraId="0F9330C8" w14:textId="77777777" w:rsidR="002700F0" w:rsidRPr="00FC405A" w:rsidRDefault="002700F0" w:rsidP="00FC405A">
      <w:pPr>
        <w:pStyle w:val="CorpodeTexto"/>
      </w:pPr>
    </w:p>
    <w:p w14:paraId="1CC313E4" w14:textId="77777777" w:rsidR="002700F0" w:rsidRPr="00FC405A" w:rsidRDefault="002700F0" w:rsidP="00FC405A">
      <w:pPr>
        <w:pStyle w:val="CorpodeTexto"/>
      </w:pPr>
      <w:r w:rsidRPr="00FC405A">
        <w:t xml:space="preserve">Os julgados acima demonstram que o Poder Judiciário já acolheu pedidos idênticos em ações que objetivavam a correção de erros cometidos nos índices FAP de outras empresas. Nestes precedentes fica nítido o posicionamento judicial no sentido de se reconhecer que a </w:t>
      </w:r>
      <w:r w:rsidRPr="00FC405A">
        <w:lastRenderedPageBreak/>
        <w:t>Previdência Social comete equívoco ao considerar um benefício decorrente de acidente de trajeto na base de cálculo dos índices FAP.</w:t>
      </w:r>
    </w:p>
    <w:p w14:paraId="63A61A30" w14:textId="019A8610" w:rsidR="009220C7" w:rsidRDefault="002700F0" w:rsidP="00FC405A">
      <w:pPr>
        <w:pStyle w:val="CorpodeTexto"/>
      </w:pPr>
      <w:r w:rsidRPr="00FC405A">
        <w:t xml:space="preserve">Por essas razões, comprovado a incorreção da Previdência Social, </w:t>
      </w:r>
      <w:r w:rsidRPr="00FC405A">
        <w:rPr>
          <w:b/>
          <w:bCs/>
        </w:rPr>
        <w:t>requer-se a exclusão do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benefício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 w:rsidRPr="00FC405A">
        <w:rPr>
          <w:b/>
          <w:bCs/>
        </w:rPr>
        <w:t>, espécie B91</w:t>
      </w:r>
      <w:r w:rsidR="00FC405A" w:rsidRPr="00FC405A">
        <w:rPr>
          <w:b/>
          <w:bCs/>
        </w:rPr>
        <w:t xml:space="preserve"> </w:t>
      </w:r>
      <w:r w:rsidRPr="00FC405A">
        <w:rPr>
          <w:b/>
          <w:bCs/>
        </w:rPr>
        <w:t>decorrente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acidente de trajeto</w:t>
      </w:r>
      <w:r w:rsidRPr="00FC405A">
        <w:t xml:space="preserve"> – da base de cálculo do índice FAP</w:t>
      </w:r>
      <w:r w:rsidR="00FC405A">
        <w:t>.</w:t>
      </w:r>
    </w:p>
    <w:p w14:paraId="1EC98A46" w14:textId="77777777" w:rsidR="001A5775" w:rsidRDefault="001A5775" w:rsidP="00FC405A">
      <w:pPr>
        <w:pStyle w:val="CorpodeTexto"/>
      </w:pPr>
    </w:p>
    <w:p w14:paraId="7A440657" w14:textId="77777777" w:rsidR="006C0967" w:rsidRPr="006C0967" w:rsidRDefault="006C0967" w:rsidP="006C0967">
      <w:pPr>
        <w:pStyle w:val="CorpodeTexto"/>
      </w:pPr>
    </w:p>
    <w:p>
      <w:pPr>
        <w:pStyle w:val="Ttulo"/>
      </w:pPr>
      <w:r>
        <w:t>Modelo de Documento</w:t>
      </w:r>
    </w:p>
    <w:sectPr w:rsidR="006C0967" w:rsidRPr="006C0967" w:rsidSect="00587F25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0A700" w14:textId="77777777" w:rsidR="00696D94" w:rsidRDefault="00696D94" w:rsidP="00824C3A">
      <w:r>
        <w:separator/>
      </w:r>
    </w:p>
  </w:endnote>
  <w:endnote w:type="continuationSeparator" w:id="0">
    <w:p w14:paraId="78F618AD" w14:textId="77777777" w:rsidR="00696D94" w:rsidRDefault="00696D94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07F5A" w14:textId="77777777" w:rsidR="00696D94" w:rsidRDefault="00696D94" w:rsidP="00824C3A">
      <w:r>
        <w:separator/>
      </w:r>
    </w:p>
  </w:footnote>
  <w:footnote w:type="continuationSeparator" w:id="0">
    <w:p w14:paraId="453A74B9" w14:textId="77777777" w:rsidR="00696D94" w:rsidRDefault="00696D94" w:rsidP="00824C3A">
      <w:r>
        <w:continuationSeparator/>
      </w:r>
    </w:p>
  </w:footnote>
  <w:footnote w:id="1">
    <w:p w14:paraId="4BFA7641" w14:textId="77777777" w:rsidR="007839E8" w:rsidRPr="001A1EA7" w:rsidRDefault="007839E8" w:rsidP="007839E8">
      <w:pPr>
        <w:pStyle w:val="Textodenotaderodap"/>
        <w:tabs>
          <w:tab w:val="left" w:pos="142"/>
        </w:tabs>
        <w:spacing w:before="120"/>
        <w:ind w:left="142" w:hanging="142"/>
        <w:jc w:val="both"/>
        <w:rPr>
          <w:rFonts w:ascii="Avenir Next LT Pro Light" w:hAnsi="Avenir Next LT Pro Light"/>
        </w:rPr>
      </w:pPr>
      <w:r w:rsidRPr="001A1EA7">
        <w:rPr>
          <w:rStyle w:val="Refdenotaderodap"/>
          <w:rFonts w:ascii="Avenir Next LT Pro Light" w:hAnsi="Avenir Next LT Pro Light"/>
        </w:rPr>
        <w:footnoteRef/>
      </w:r>
      <w:r w:rsidRPr="001A1EA7">
        <w:rPr>
          <w:rFonts w:ascii="Avenir Next LT Pro Light" w:hAnsi="Avenir Next LT Pro Light"/>
        </w:rPr>
        <w:t xml:space="preserve"> </w:t>
      </w:r>
      <w:r w:rsidRPr="001A1EA7">
        <w:rPr>
          <w:rFonts w:ascii="Avenir Next LT Pro Light" w:hAnsi="Avenir Next LT Pro Light"/>
        </w:rPr>
        <w:tab/>
      </w:r>
      <w:r w:rsidRPr="001A1EA7">
        <w:rPr>
          <w:rFonts w:ascii="Avenir Next LT Pro Light" w:hAnsi="Avenir Next LT Pro Light"/>
          <w:sz w:val="18"/>
          <w:szCs w:val="18"/>
        </w:rPr>
        <w:t xml:space="preserve">Trecho da sentença proferida nos autos do processo nº 5001711-05.2021.4.04.7005/PR, em </w:t>
      </w:r>
      <w:r w:rsidRPr="003925BF">
        <w:rPr>
          <w:rFonts w:ascii="Avenir Next LT Pro Light" w:hAnsi="Avenir Next LT Pro Light"/>
          <w:sz w:val="18"/>
          <w:szCs w:val="18"/>
        </w:rPr>
        <w:t xml:space="preserve">trâmite </w:t>
      </w:r>
      <w:r w:rsidRPr="001A1EA7">
        <w:rPr>
          <w:rFonts w:ascii="Avenir Next LT Pro Light" w:hAnsi="Avenir Next LT Pro Light"/>
          <w:sz w:val="18"/>
          <w:szCs w:val="18"/>
        </w:rPr>
        <w:t>na 2ª Vara Federal de Cascavel.</w:t>
      </w:r>
    </w:p>
  </w:footnote>
  <w:footnote w:id="2">
    <w:p w14:paraId="3586415E" w14:textId="77777777" w:rsidR="00BF029C" w:rsidRPr="00947202" w:rsidRDefault="00BF029C" w:rsidP="00BF029C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7A867169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12B9C72D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7C1AD0E7" w14:textId="77777777" w:rsidR="00BF029C" w:rsidRDefault="00BF029C" w:rsidP="00BF029C">
      <w:pPr>
        <w:pStyle w:val="Textodenotaderodap"/>
      </w:pPr>
    </w:p>
  </w:footnote>
  <w:footnote w:id="3">
    <w:p w14:paraId="09C7757F" w14:textId="5BD20727" w:rsidR="00C35051" w:rsidRPr="00322FA4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322FA4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ab/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>tr</w:t>
      </w:r>
      <w:r w:rsidR="00DD5331" w:rsidRPr="003925BF">
        <w:rPr>
          <w:rFonts w:ascii="Avenir Next LT Pro Light" w:eastAsia="Arial Narrow" w:hAnsi="Avenir Next LT Pro Light" w:cs="Arial Narrow"/>
          <w:sz w:val="16"/>
          <w:szCs w:val="16"/>
        </w:rPr>
        <w:t>â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mite </w:t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4">
    <w:p w14:paraId="0677D628" w14:textId="77777777" w:rsidR="005948FE" w:rsidRPr="00832727" w:rsidRDefault="005948FE" w:rsidP="005948F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832727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ab/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nos autos do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trâmite </w:t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5">
    <w:p w14:paraId="3C41B32B" w14:textId="77777777" w:rsidR="00947202" w:rsidRPr="00947202" w:rsidRDefault="00947202" w:rsidP="00947202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3F833CA8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28BAD02D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336887EF" w14:textId="21D10B57" w:rsidR="00947202" w:rsidRDefault="00947202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96D94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364</TotalTime>
  <Pages>29</Pages>
  <Words>7437</Words>
  <Characters>40163</Characters>
  <Application>Microsoft Office Word</Application>
  <DocSecurity>0</DocSecurity>
  <Lines>334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179</cp:revision>
  <cp:lastPrinted>2023-05-05T20:40:00Z</cp:lastPrinted>
  <dcterms:created xsi:type="dcterms:W3CDTF">2023-05-08T12:30:00Z</dcterms:created>
  <dcterms:modified xsi:type="dcterms:W3CDTF">2026-01-02T17:44:00Z</dcterms:modified>
</cp:coreProperties>
</file>