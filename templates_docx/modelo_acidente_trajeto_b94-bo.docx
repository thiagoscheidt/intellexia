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E991" w14:textId="77777777" w:rsidR="00682AD3" w:rsidRDefault="00682AD3" w:rsidP="00C035BA">
      <w:pPr>
        <w:pStyle w:val="CorpodeTexto"/>
        <w:ind w:firstLine="0"/>
      </w:pPr>
    </w:p>
    <w:p w14:paraId="118A12D9" w14:textId="6F85F775" w:rsidR="009220C7" w:rsidRDefault="00005FE3" w:rsidP="009145AC">
      <w:pPr>
        <w:pStyle w:val="Ttulo2"/>
        <w:ind w:left="426" w:hanging="426"/>
        <w:jc w:val="left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5002D77C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 w:rsidR="00B742F8" w:rsidRPr="00B742F8">
        <w:rPr>
          <w:b/>
          <w:bCs/>
        </w:rPr>
        <w:t>{{quantidade_acidentes}}</w:t>
      </w:r>
      <w:r w:rsidR="00B742F8" w:rsidRPr="00B742F8">
        <w:rPr>
          <w:b/>
          <w:bCs/>
        </w:rPr>
        <w:t xml:space="preserve"> </w:t>
      </w:r>
      <w:r w:rsidRPr="002700F0">
        <w:rPr>
          <w:b/>
          <w:bCs/>
        </w:rPr>
        <w:t>(</w:t>
      </w:r>
      <w:r w:rsidR="00B742F8">
        <w:rPr>
          <w:b/>
          <w:bCs/>
        </w:rPr>
        <w:t>{{</w:t>
      </w:r>
      <w:r w:rsidR="00B742F8" w:rsidRPr="00B742F8">
        <w:rPr>
          <w:b/>
          <w:bCs/>
        </w:rPr>
        <w:t>{{quantidade_acidentes_extenso}}</w:t>
      </w:r>
      <w:r w:rsidR="00B742F8">
        <w:rPr>
          <w:b/>
          <w:bCs/>
        </w:rPr>
        <w:t>}}</w:t>
      </w:r>
      <w:r>
        <w:rPr>
          <w:b/>
          <w:bCs/>
        </w:rPr>
        <w:t>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03726211" w:rsidR="002700F0" w:rsidRPr="008222FC" w:rsidRDefault="002700F0" w:rsidP="008222FC">
      <w:pPr>
        <w:pStyle w:val="CorpodeTexto"/>
      </w:pPr>
      <w:r w:rsidRPr="008222FC">
        <w:t xml:space="preserve">O segurado </w:t>
      </w:r>
      <w:r w:rsidR="00430A35" w:rsidRPr="00430A35">
        <w:t>{{nome_segurado_exemplo}}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5D5493" w:rsidRPr="005D5493">
        <w:rPr>
          <w:b/>
          <w:bCs/>
        </w:rPr>
        <w:t>{{data_acidente_segurado_exemplo}}</w:t>
      </w:r>
      <w:r w:rsidRPr="008222FC">
        <w:t xml:space="preserve">, enquanto </w:t>
      </w:r>
      <w:r w:rsidR="00FE06F1">
        <w:t>{{resumo_evento_segurado_exemplo}}</w:t>
      </w:r>
      <w:r w:rsidRPr="008222FC">
        <w:t>. </w:t>
      </w:r>
    </w:p>
    <w:p w14:paraId="467664A8" w14:textId="0D4EEBA4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FE06F1" w:rsidRPr="00FE06F1">
        <w:t>{{lesao_segurado_exemplo}}</w:t>
      </w:r>
      <w:r w:rsidRPr="008222FC">
        <w:t xml:space="preserve">, conforme descrito no Boletim de Acidente de Trânsito nº </w:t>
      </w:r>
      <w:r w:rsidR="00FE06F1" w:rsidRPr="00FE06F1">
        <w:t>{{numero_bo}}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B5FC79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FE06F1" w:rsidRPr="00FE06F1">
        <w:t>{{numero_bo}}</w:t>
      </w:r>
    </w:p>
    <w:p w14:paraId="3F22B917" w14:textId="61BD2845" w:rsidR="002700F0" w:rsidRPr="002700F0" w:rsidRDefault="00FE06F1" w:rsidP="002700F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{{imagem_bo}}</w:t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2DE77550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085414" w:rsidRPr="00085414">
        <w:t>{{numero_beneficio}}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085414" w:rsidRPr="00085414">
        <w:rPr>
          <w:b/>
          <w:bCs/>
        </w:rPr>
        <w:t>{{data_inicio_beneficio_segurado_exemplo}}</w:t>
      </w:r>
      <w:r w:rsidR="00085414">
        <w:rPr>
          <w:b/>
          <w:bCs/>
        </w:rPr>
        <w:t xml:space="preserve"> </w:t>
      </w:r>
      <w:r w:rsidRPr="00947202">
        <w:t xml:space="preserve">e </w:t>
      </w:r>
      <w:r w:rsidRPr="00947202">
        <w:rPr>
          <w:b/>
          <w:bCs/>
        </w:rPr>
        <w:t xml:space="preserve">data de cessação (DCB) em </w:t>
      </w:r>
      <w:r w:rsidR="00085414" w:rsidRPr="00085414">
        <w:rPr>
          <w:b/>
          <w:bCs/>
        </w:rPr>
        <w:t>{{data_fim_beneficio_segurado_exemplo}}</w:t>
      </w:r>
      <w:r w:rsidRPr="00947202">
        <w:t>.</w:t>
      </w:r>
    </w:p>
    <w:p w14:paraId="3661DCB6" w14:textId="028D2787" w:rsidR="002700F0" w:rsidRDefault="002700F0" w:rsidP="00947202">
      <w:pPr>
        <w:pStyle w:val="CorpodeTexto"/>
        <w:rPr>
          <w:b/>
          <w:bCs/>
        </w:rPr>
      </w:pPr>
      <w:r w:rsidRPr="00947202"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085414" w:rsidRPr="00085414">
        <w:t>{{data_acidente_segurado_exemplo}}</w:t>
      </w:r>
      <w:r w:rsidR="00085414">
        <w:t xml:space="preserve"> </w:t>
      </w:r>
      <w:r w:rsidRPr="00947202">
        <w:t xml:space="preserve">– B.O. nº </w:t>
      </w:r>
      <w:r w:rsidR="00085414" w:rsidRPr="00085414">
        <w:t>{{numero_bo}}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085414" w:rsidRPr="00085414">
        <w:rPr>
          <w:b/>
          <w:bCs/>
        </w:rPr>
        <w:t>{{data_afastamento_trabalho}}</w:t>
      </w:r>
      <w:r w:rsidR="00085414">
        <w:rPr>
          <w:b/>
          <w:bCs/>
        </w:rPr>
        <w:t xml:space="preserve"> </w:t>
      </w:r>
      <w:r w:rsidRPr="00947202">
        <w:t xml:space="preserve">e a </w:t>
      </w:r>
      <w:r w:rsidRPr="00947202">
        <w:rPr>
          <w:b/>
          <w:bCs/>
        </w:rPr>
        <w:t xml:space="preserve">data do início do benefício B91 nº </w:t>
      </w:r>
      <w:r w:rsidR="00085414" w:rsidRPr="00085414">
        <w:rPr>
          <w:b/>
          <w:bCs/>
        </w:rPr>
        <w:t>{{numero_beneficio}}</w:t>
      </w:r>
      <w:r w:rsidR="00085414">
        <w:rPr>
          <w:b/>
          <w:bCs/>
        </w:rPr>
        <w:t xml:space="preserve"> </w:t>
      </w:r>
      <w:r w:rsidRPr="00947202">
        <w:rPr>
          <w:b/>
          <w:bCs/>
        </w:rPr>
        <w:t xml:space="preserve">– DIB em </w:t>
      </w:r>
      <w:r w:rsidR="00085414" w:rsidRPr="00085414">
        <w:rPr>
          <w:b/>
          <w:bCs/>
        </w:rPr>
        <w:t>{{data_inicio_beneficio_segurado_exemplo}}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14BD2AC0" w:rsidR="00947202" w:rsidRDefault="00085414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{{imagem_conbas}}</w:t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260B4E27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F445DF">
        <w:t>{{vigência_fap}}</w:t>
      </w:r>
    </w:p>
    <w:p w14:paraId="5412223C" w14:textId="3574ACF9" w:rsidR="00947202" w:rsidRDefault="00F445DF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000000"/>
          <w:sz w:val="22"/>
          <w:szCs w:val="22"/>
        </w:rPr>
        <w:t>{{imagem_fap}}</w:t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3EE41CC5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230FA5" w:rsidRPr="00230FA5">
        <w:t>{{numero_beneficio}}</w:t>
      </w:r>
      <w:r w:rsidR="00230FA5">
        <w:t xml:space="preserve"> </w:t>
      </w:r>
      <w:r w:rsidRPr="00947202">
        <w:t>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1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 xml:space="preserve"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</w:t>
      </w:r>
      <w:r>
        <w:lastRenderedPageBreak/>
        <w:t>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>Os julgados acima demonstram que o Poder Judiciário já acolheu pedidos idênticos em ações que objetivavam a correção de erros cometidos nos índices FAP de outras empresas. Nestes precedentes fica nítido o posicionamento judicial no sentido de se reconhecer que a 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6ACD" w14:textId="77777777" w:rsidR="00CA665A" w:rsidRDefault="00CA665A" w:rsidP="00824C3A">
      <w:r>
        <w:separator/>
      </w:r>
    </w:p>
  </w:endnote>
  <w:endnote w:type="continuationSeparator" w:id="0">
    <w:p w14:paraId="6C5F2349" w14:textId="77777777" w:rsidR="00CA665A" w:rsidRDefault="00CA665A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pitch w:val="default"/>
  </w:font>
  <w:font w:name="CIDFont+F8">
    <w:altName w:val="Cambria"/>
    <w:panose1 w:val="020B0604020202020204"/>
    <w:charset w:val="00"/>
    <w:family w:val="roman"/>
    <w:pitch w:val="default"/>
  </w:font>
  <w:font w:name="CIDFont+F6">
    <w:altName w:val="Cambria"/>
    <w:panose1 w:val="020B0604020202020204"/>
    <w:charset w:val="00"/>
    <w:family w:val="roman"/>
    <w:pitch w:val="default"/>
  </w:font>
  <w:font w:name="Helvetica Neue">
    <w:altName w:val="Arial"/>
    <w:panose1 w:val="020005030000000200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D6F9" w14:textId="77777777" w:rsidR="00CA665A" w:rsidRDefault="00CA665A" w:rsidP="00824C3A">
      <w:r>
        <w:separator/>
      </w:r>
    </w:p>
  </w:footnote>
  <w:footnote w:type="continuationSeparator" w:id="0">
    <w:p w14:paraId="7227CE17" w14:textId="77777777" w:rsidR="00CA665A" w:rsidRDefault="00CA665A" w:rsidP="00824C3A">
      <w:r>
        <w:continuationSeparator/>
      </w:r>
    </w:p>
  </w:footnote>
  <w:footnote w:id="1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57E0A"/>
    <w:rsid w:val="00060099"/>
    <w:rsid w:val="000609F8"/>
    <w:rsid w:val="0006652C"/>
    <w:rsid w:val="00066DB8"/>
    <w:rsid w:val="000724B0"/>
    <w:rsid w:val="00076044"/>
    <w:rsid w:val="00076233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5414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020C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4DDD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2C1E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0FA5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2031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2F7646"/>
    <w:rsid w:val="0030000F"/>
    <w:rsid w:val="00300560"/>
    <w:rsid w:val="00301977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308B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DFE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D7F3C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15FE5"/>
    <w:rsid w:val="00420C08"/>
    <w:rsid w:val="00422571"/>
    <w:rsid w:val="004237D4"/>
    <w:rsid w:val="004237FF"/>
    <w:rsid w:val="00426E41"/>
    <w:rsid w:val="00430A35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3379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1665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B81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4C0C"/>
    <w:rsid w:val="00565436"/>
    <w:rsid w:val="00575E87"/>
    <w:rsid w:val="00576B82"/>
    <w:rsid w:val="00580F16"/>
    <w:rsid w:val="005818E4"/>
    <w:rsid w:val="00583232"/>
    <w:rsid w:val="00584471"/>
    <w:rsid w:val="005845A9"/>
    <w:rsid w:val="00584A33"/>
    <w:rsid w:val="00584E43"/>
    <w:rsid w:val="005877BD"/>
    <w:rsid w:val="00587F25"/>
    <w:rsid w:val="005939F8"/>
    <w:rsid w:val="005945CE"/>
    <w:rsid w:val="005948FE"/>
    <w:rsid w:val="00594BE7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5493"/>
    <w:rsid w:val="005D76C0"/>
    <w:rsid w:val="005E1103"/>
    <w:rsid w:val="005E32CD"/>
    <w:rsid w:val="005E5F3B"/>
    <w:rsid w:val="005F01BA"/>
    <w:rsid w:val="005F1ED1"/>
    <w:rsid w:val="005F35A5"/>
    <w:rsid w:val="005F3A2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1D5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0954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3410"/>
    <w:rsid w:val="008140D0"/>
    <w:rsid w:val="008162BB"/>
    <w:rsid w:val="008163BF"/>
    <w:rsid w:val="0081708D"/>
    <w:rsid w:val="00817407"/>
    <w:rsid w:val="00817F4F"/>
    <w:rsid w:val="0082183E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0EFA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5D39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8F6229"/>
    <w:rsid w:val="00900A04"/>
    <w:rsid w:val="00902A8E"/>
    <w:rsid w:val="00902CDB"/>
    <w:rsid w:val="00904264"/>
    <w:rsid w:val="00906457"/>
    <w:rsid w:val="00907849"/>
    <w:rsid w:val="00912FA2"/>
    <w:rsid w:val="009145AC"/>
    <w:rsid w:val="00915689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1922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4B77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42F8"/>
    <w:rsid w:val="00B7566C"/>
    <w:rsid w:val="00B7569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68F9"/>
    <w:rsid w:val="00BE290C"/>
    <w:rsid w:val="00BF0201"/>
    <w:rsid w:val="00BF029C"/>
    <w:rsid w:val="00BF0BFD"/>
    <w:rsid w:val="00BF2809"/>
    <w:rsid w:val="00C035BA"/>
    <w:rsid w:val="00C0410F"/>
    <w:rsid w:val="00C0727A"/>
    <w:rsid w:val="00C1043C"/>
    <w:rsid w:val="00C151E2"/>
    <w:rsid w:val="00C16D30"/>
    <w:rsid w:val="00C1790F"/>
    <w:rsid w:val="00C2150B"/>
    <w:rsid w:val="00C225C4"/>
    <w:rsid w:val="00C22B80"/>
    <w:rsid w:val="00C23407"/>
    <w:rsid w:val="00C24A41"/>
    <w:rsid w:val="00C258AF"/>
    <w:rsid w:val="00C25EB0"/>
    <w:rsid w:val="00C32687"/>
    <w:rsid w:val="00C3277A"/>
    <w:rsid w:val="00C3315C"/>
    <w:rsid w:val="00C33460"/>
    <w:rsid w:val="00C34536"/>
    <w:rsid w:val="00C35051"/>
    <w:rsid w:val="00C3571F"/>
    <w:rsid w:val="00C3590A"/>
    <w:rsid w:val="00C36F98"/>
    <w:rsid w:val="00C42755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4EF"/>
    <w:rsid w:val="00CA665A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1200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B7D48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26D82"/>
    <w:rsid w:val="00E32142"/>
    <w:rsid w:val="00E3346C"/>
    <w:rsid w:val="00E33D39"/>
    <w:rsid w:val="00E346E4"/>
    <w:rsid w:val="00E35C3F"/>
    <w:rsid w:val="00E41C2B"/>
    <w:rsid w:val="00E42511"/>
    <w:rsid w:val="00E448D8"/>
    <w:rsid w:val="00E52A0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006A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4DC4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445DF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037F"/>
    <w:rsid w:val="00FD2A18"/>
    <w:rsid w:val="00FD58F3"/>
    <w:rsid w:val="00FD6174"/>
    <w:rsid w:val="00FD7437"/>
    <w:rsid w:val="00FE06F1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473</TotalTime>
  <Pages>5</Pages>
  <Words>1694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230</cp:revision>
  <cp:lastPrinted>2023-05-05T20:40:00Z</cp:lastPrinted>
  <dcterms:created xsi:type="dcterms:W3CDTF">2023-05-08T12:30:00Z</dcterms:created>
  <dcterms:modified xsi:type="dcterms:W3CDTF">2026-01-22T22:00:00Z</dcterms:modified>
</cp:coreProperties>
</file>