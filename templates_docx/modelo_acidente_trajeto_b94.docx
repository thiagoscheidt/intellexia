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EDF5" w14:textId="77777777" w:rsidR="00C35051" w:rsidRDefault="00C35051" w:rsidP="003D7F3C">
      <w:pPr>
        <w:pStyle w:val="CorpodeTexto"/>
        <w:ind w:firstLine="0"/>
      </w:pPr>
      <w:bookmarkStart w:id="0" w:name="_Hlk131668886"/>
      <w:bookmarkStart w:id="1" w:name="_Hlk98842261"/>
      <w:bookmarkStart w:id="2" w:name="_Hlk113267836"/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1B3EEC55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="00453379" w:rsidRPr="00453379">
        <w:t>{{</w:t>
      </w:r>
      <w:proofErr w:type="spellStart"/>
      <w:r w:rsidR="00453379" w:rsidRPr="00453379">
        <w:t>quantidade_acidentes</w:t>
      </w:r>
      <w:proofErr w:type="spellEnd"/>
      <w:r w:rsidR="00453379" w:rsidRPr="00453379">
        <w:t>}}</w:t>
      </w:r>
      <w:r w:rsidRPr="00C8278E">
        <w:rPr>
          <w:b/>
          <w:bCs/>
          <w:highlight w:val="yellow"/>
        </w:rPr>
        <w:t xml:space="preserve"> (</w:t>
      </w:r>
      <w:r w:rsidR="00453379" w:rsidRPr="00453379">
        <w:rPr>
          <w:b/>
          <w:bCs/>
        </w:rPr>
        <w:t>{{</w:t>
      </w:r>
      <w:proofErr w:type="spellStart"/>
      <w:r w:rsidR="00453379" w:rsidRPr="00453379">
        <w:rPr>
          <w:b/>
          <w:bCs/>
        </w:rPr>
        <w:t>quantidade_acidentes_extenso</w:t>
      </w:r>
      <w:proofErr w:type="spellEnd"/>
      <w:r w:rsidR="00453379" w:rsidRPr="00453379">
        <w:rPr>
          <w:b/>
          <w:bCs/>
        </w:rPr>
        <w:t>}}</w:t>
      </w:r>
      <w:r w:rsidRPr="00C8278E">
        <w:rPr>
          <w:b/>
          <w:bCs/>
          <w:highlight w:val="yellow"/>
        </w:rPr>
        <w:t>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2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453379">
            <w:pPr>
              <w:pStyle w:val="CorpodeTexto"/>
              <w:spacing w:before="100" w:after="100"/>
              <w:ind w:left="470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677EA2F1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0A2E7B82" w14:textId="003DDDC2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vAlign w:val="center"/>
          </w:tcPr>
          <w:p w14:paraId="3444D29D" w14:textId="6B95771C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2551" w:type="dxa"/>
            <w:vAlign w:val="center"/>
          </w:tcPr>
          <w:p w14:paraId="4F50A734" w14:textId="6007614F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642B4B62" w14:textId="67CB65CA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10" w:type="dxa"/>
            <w:vAlign w:val="center"/>
          </w:tcPr>
          <w:p w14:paraId="6BF7D21B" w14:textId="2E0DE59B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020" w:type="dxa"/>
            <w:vAlign w:val="center"/>
          </w:tcPr>
          <w:p w14:paraId="1D44380B" w14:textId="0F4D8856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14:paraId="5D26B691" w14:textId="70FAB48E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453379">
            <w:pPr>
              <w:pStyle w:val="CorpodeTexto"/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23566A59" w:rsidR="00D71537" w:rsidRPr="00086522" w:rsidRDefault="00D71537" w:rsidP="00D71537">
      <w:pPr>
        <w:pStyle w:val="CorpodeTexto"/>
      </w:pPr>
      <w:r w:rsidRPr="00086522"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 xml:space="preserve">do segurado </w:t>
      </w:r>
      <w:r w:rsidR="003B4DFE" w:rsidRPr="003B4DFE">
        <w:t>{{</w:t>
      </w:r>
      <w:proofErr w:type="spellStart"/>
      <w:r w:rsidR="003B4DFE" w:rsidRPr="003B4DFE">
        <w:t>nome_segurado_exemplo</w:t>
      </w:r>
      <w:proofErr w:type="spellEnd"/>
      <w:r w:rsidR="003B4DFE" w:rsidRPr="003B4DFE">
        <w:t>}}</w:t>
      </w:r>
      <w:r w:rsidRPr="00D71537">
        <w:rPr>
          <w:highlight w:val="yellow"/>
        </w:rPr>
        <w:t xml:space="preserve">, inscrito no NIT sob o nº </w:t>
      </w:r>
      <w:r w:rsidR="003B4DFE" w:rsidRPr="003B4DFE">
        <w:t>{{</w:t>
      </w:r>
      <w:proofErr w:type="spellStart"/>
      <w:r w:rsidR="003B4DFE" w:rsidRPr="003B4DFE">
        <w:t>nit_segurado_exemplo</w:t>
      </w:r>
      <w:proofErr w:type="spellEnd"/>
      <w:r w:rsidR="003B4DFE" w:rsidRPr="003B4DFE">
        <w:t>}}</w:t>
      </w:r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4E24D314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 xml:space="preserve">o segurado </w:t>
      </w:r>
      <w:r w:rsidR="00DB7D48" w:rsidRPr="00DB7D48">
        <w:t>{{</w:t>
      </w:r>
      <w:proofErr w:type="spellStart"/>
      <w:r w:rsidR="00DB7D48" w:rsidRPr="00DB7D48">
        <w:t>nit_segurado_exemplo</w:t>
      </w:r>
      <w:proofErr w:type="spellEnd"/>
      <w:r w:rsidR="00DB7D48" w:rsidRPr="00DB7D48">
        <w:t>}}</w:t>
      </w:r>
      <w:r w:rsidR="00DB7D48">
        <w:t xml:space="preserve"> </w:t>
      </w:r>
      <w:r w:rsidRPr="00086522">
        <w:t xml:space="preserve">sofreu um </w:t>
      </w:r>
      <w:r w:rsidRPr="00086522">
        <w:rPr>
          <w:b/>
        </w:rPr>
        <w:t xml:space="preserve">acidente de trajeto no dia </w:t>
      </w:r>
      <w:r w:rsidR="00860EFA" w:rsidRPr="00860EFA">
        <w:rPr>
          <w:b/>
        </w:rPr>
        <w:t>{{</w:t>
      </w:r>
      <w:proofErr w:type="spellStart"/>
      <w:r w:rsidR="00860EFA" w:rsidRPr="00860EFA">
        <w:rPr>
          <w:b/>
        </w:rPr>
        <w:t>data_acidente_segurado_exemplo</w:t>
      </w:r>
      <w:proofErr w:type="spellEnd"/>
      <w:r w:rsidR="00860EFA" w:rsidRPr="00860EFA">
        <w:rPr>
          <w:b/>
        </w:rPr>
        <w:t>}}</w:t>
      </w:r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09E8AB52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 xml:space="preserve">nº </w:t>
      </w:r>
      <w:r w:rsidR="006D0954" w:rsidRPr="006D0954">
        <w:rPr>
          <w:rFonts w:ascii="Segoe UI Semibold" w:hAnsi="Segoe UI Semibold" w:cs="Segoe UI Semibold"/>
          <w:sz w:val="16"/>
          <w:szCs w:val="16"/>
        </w:rPr>
        <w:t>{{</w:t>
      </w:r>
      <w:proofErr w:type="spellStart"/>
      <w:proofErr w:type="gramStart"/>
      <w:r w:rsidR="006D0954" w:rsidRPr="006D0954">
        <w:rPr>
          <w:rFonts w:ascii="Segoe UI Semibold" w:hAnsi="Segoe UI Semibold" w:cs="Segoe UI Semibold"/>
          <w:sz w:val="16"/>
          <w:szCs w:val="16"/>
        </w:rPr>
        <w:t>numero</w:t>
      </w:r>
      <w:proofErr w:type="gramEnd"/>
      <w:r w:rsidR="006D0954" w:rsidRPr="006D0954">
        <w:rPr>
          <w:rFonts w:ascii="Segoe UI Semibold" w:hAnsi="Segoe UI Semibold" w:cs="Segoe UI Semibold"/>
          <w:sz w:val="16"/>
          <w:szCs w:val="16"/>
        </w:rPr>
        <w:t>_</w:t>
      </w:r>
      <w:r w:rsidR="006D0954">
        <w:rPr>
          <w:rFonts w:ascii="Segoe UI Semibold" w:hAnsi="Segoe UI Semibold" w:cs="Segoe UI Semibold"/>
          <w:sz w:val="16"/>
          <w:szCs w:val="16"/>
        </w:rPr>
        <w:t>cat</w:t>
      </w:r>
      <w:proofErr w:type="spellEnd"/>
      <w:r w:rsidR="006D0954" w:rsidRPr="006D0954">
        <w:rPr>
          <w:rFonts w:ascii="Segoe UI Semibold" w:hAnsi="Segoe UI Semibold" w:cs="Segoe UI Semibold"/>
          <w:sz w:val="16"/>
          <w:szCs w:val="16"/>
        </w:rPr>
        <w:t>}}</w:t>
      </w:r>
    </w:p>
    <w:p w14:paraId="598504FF" w14:textId="328F55E9" w:rsidR="000E629E" w:rsidRDefault="00C22B80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>
        <w:rPr>
          <w:rFonts w:ascii="Segoe UI Semibold" w:eastAsia="Arial Narrow" w:hAnsi="Segoe UI Semibold" w:cs="Segoe UI Semibold"/>
          <w:sz w:val="16"/>
          <w:szCs w:val="16"/>
        </w:rPr>
        <w:lastRenderedPageBreak/>
        <w:t>{{</w:t>
      </w:r>
      <w:proofErr w:type="spellStart"/>
      <w:r>
        <w:rPr>
          <w:rFonts w:ascii="Segoe UI Semibold" w:eastAsia="Arial Narrow" w:hAnsi="Segoe UI Semibold" w:cs="Segoe UI Semibold"/>
          <w:sz w:val="16"/>
          <w:szCs w:val="16"/>
        </w:rPr>
        <w:t>imagem_cat</w:t>
      </w:r>
      <w:proofErr w:type="spellEnd"/>
      <w:r>
        <w:rPr>
          <w:rFonts w:ascii="Segoe UI Semibold" w:eastAsia="Arial Narrow" w:hAnsi="Segoe UI Semibold" w:cs="Segoe UI Semibold"/>
          <w:sz w:val="16"/>
          <w:szCs w:val="16"/>
        </w:rPr>
        <w:t>}}</w:t>
      </w:r>
    </w:p>
    <w:p w14:paraId="58650E72" w14:textId="58FDBF3C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>, espécie B9</w:t>
      </w:r>
      <w:r w:rsidR="00B44B77">
        <w:rPr>
          <w:b/>
          <w:bCs/>
          <w:highlight w:val="yellow"/>
        </w:rPr>
        <w:t>4</w:t>
      </w:r>
      <w:r w:rsidRPr="00D71537">
        <w:rPr>
          <w:b/>
          <w:bCs/>
          <w:highlight w:val="yellow"/>
        </w:rPr>
        <w:t xml:space="preserve">, nº </w:t>
      </w:r>
      <w:r w:rsidR="00B44B77" w:rsidRPr="00B44B77">
        <w:rPr>
          <w:b/>
          <w:bCs/>
        </w:rPr>
        <w:t>{{</w:t>
      </w:r>
      <w:proofErr w:type="spellStart"/>
      <w:proofErr w:type="gramStart"/>
      <w:r w:rsidR="00B44B77" w:rsidRPr="00B44B77">
        <w:rPr>
          <w:b/>
          <w:bCs/>
        </w:rPr>
        <w:t>numero</w:t>
      </w:r>
      <w:proofErr w:type="gramEnd"/>
      <w:r w:rsidR="00B44B77" w:rsidRPr="00B44B77">
        <w:rPr>
          <w:b/>
          <w:bCs/>
        </w:rPr>
        <w:t>_</w:t>
      </w:r>
      <w:proofErr w:type="gramStart"/>
      <w:r w:rsidR="00B44B77" w:rsidRPr="00B44B77">
        <w:rPr>
          <w:b/>
          <w:bCs/>
        </w:rPr>
        <w:t>beneficio</w:t>
      </w:r>
      <w:proofErr w:type="spellEnd"/>
      <w:proofErr w:type="gramEnd"/>
      <w:r w:rsidR="00B44B77" w:rsidRPr="00B44B77">
        <w:rPr>
          <w:b/>
          <w:bCs/>
        </w:rPr>
        <w:t>}}</w:t>
      </w:r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r w:rsidR="001F2C1E" w:rsidRPr="001F2C1E">
        <w:rPr>
          <w:b/>
        </w:rPr>
        <w:t>{{</w:t>
      </w:r>
      <w:proofErr w:type="spellStart"/>
      <w:r w:rsidR="001F2C1E" w:rsidRPr="001F2C1E">
        <w:rPr>
          <w:b/>
        </w:rPr>
        <w:t>data_</w:t>
      </w:r>
      <w:proofErr w:type="gramStart"/>
      <w:r w:rsidR="001F2C1E" w:rsidRPr="001F2C1E">
        <w:rPr>
          <w:b/>
        </w:rPr>
        <w:t>inicio</w:t>
      </w:r>
      <w:proofErr w:type="gramEnd"/>
      <w:r w:rsidR="001F2C1E" w:rsidRPr="001F2C1E">
        <w:rPr>
          <w:b/>
        </w:rPr>
        <w:t>_</w:t>
      </w:r>
      <w:proofErr w:type="gramStart"/>
      <w:r w:rsidR="001F2C1E" w:rsidRPr="001F2C1E">
        <w:rPr>
          <w:b/>
        </w:rPr>
        <w:t>beneficio</w:t>
      </w:r>
      <w:proofErr w:type="gramEnd"/>
      <w:r w:rsidR="001F2C1E" w:rsidRPr="001F2C1E">
        <w:rPr>
          <w:b/>
        </w:rPr>
        <w:t>_segurado_exemplo</w:t>
      </w:r>
      <w:proofErr w:type="spellEnd"/>
      <w:r w:rsidR="001F2C1E" w:rsidRPr="001F2C1E">
        <w:rPr>
          <w:b/>
        </w:rPr>
        <w:t>}}</w:t>
      </w:r>
      <w:r w:rsidR="001F2C1E">
        <w:rPr>
          <w:b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 xml:space="preserve">(DCB) em </w:t>
      </w:r>
      <w:r w:rsidR="001F2C1E" w:rsidRPr="001F2C1E">
        <w:rPr>
          <w:rStyle w:val="CorpodeTexto-LaranjaChar"/>
        </w:rPr>
        <w:t>{{</w:t>
      </w:r>
      <w:proofErr w:type="spellStart"/>
      <w:r w:rsidR="001F2C1E" w:rsidRPr="001F2C1E">
        <w:rPr>
          <w:rStyle w:val="CorpodeTexto-LaranjaChar"/>
        </w:rPr>
        <w:t>data_fim_</w:t>
      </w:r>
      <w:proofErr w:type="gramStart"/>
      <w:r w:rsidR="001F2C1E" w:rsidRPr="001F2C1E">
        <w:rPr>
          <w:rStyle w:val="CorpodeTexto-LaranjaChar"/>
        </w:rPr>
        <w:t>beneficio</w:t>
      </w:r>
      <w:proofErr w:type="gramEnd"/>
      <w:r w:rsidR="001F2C1E" w:rsidRPr="001F2C1E">
        <w:rPr>
          <w:rStyle w:val="CorpodeTexto-LaranjaChar"/>
        </w:rPr>
        <w:t>_segurado_exemplo</w:t>
      </w:r>
      <w:proofErr w:type="spellEnd"/>
      <w:r w:rsidR="001F2C1E" w:rsidRPr="001F2C1E">
        <w:rPr>
          <w:rStyle w:val="CorpodeTexto-LaranjaChar"/>
        </w:rPr>
        <w:t>}}</w:t>
      </w:r>
    </w:p>
    <w:p w14:paraId="37E8203A" w14:textId="733DC6D1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r w:rsidR="00D31200" w:rsidRPr="00D31200">
        <w:t>{{</w:t>
      </w:r>
      <w:proofErr w:type="spellStart"/>
      <w:r w:rsidR="00D31200" w:rsidRPr="00D31200">
        <w:t>data_acidente_segurado_exemplo</w:t>
      </w:r>
      <w:proofErr w:type="spellEnd"/>
      <w:r w:rsidR="00D31200" w:rsidRPr="00D31200">
        <w:t>}}</w:t>
      </w:r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r w:rsidR="00564C0C" w:rsidRPr="00564C0C">
        <w:t>{{</w:t>
      </w:r>
      <w:proofErr w:type="spellStart"/>
      <w:r w:rsidR="00564C0C" w:rsidRPr="00564C0C">
        <w:t>data_</w:t>
      </w:r>
      <w:proofErr w:type="gramStart"/>
      <w:r w:rsidR="00564C0C" w:rsidRPr="00564C0C">
        <w:t>inicio</w:t>
      </w:r>
      <w:proofErr w:type="gramEnd"/>
      <w:r w:rsidR="00564C0C" w:rsidRPr="00564C0C">
        <w:t>_</w:t>
      </w:r>
      <w:proofErr w:type="gramStart"/>
      <w:r w:rsidR="00564C0C" w:rsidRPr="00564C0C">
        <w:t>beneficio</w:t>
      </w:r>
      <w:proofErr w:type="gramEnd"/>
      <w:r w:rsidR="00564C0C" w:rsidRPr="00564C0C">
        <w:t>_segurado_exemplo</w:t>
      </w:r>
      <w:proofErr w:type="spellEnd"/>
      <w:r w:rsidR="00564C0C" w:rsidRPr="00564C0C">
        <w:t>}}</w:t>
      </w:r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7AB03E28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3" w:name="_heading=h.4i7ojhp" w:colFirst="0" w:colLast="0"/>
      <w:bookmarkEnd w:id="3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 xml:space="preserve">B91 nº </w:t>
      </w:r>
      <w:r w:rsidR="00584471" w:rsidRPr="00584471">
        <w:rPr>
          <w:rFonts w:ascii="Segoe UI Semibold" w:hAnsi="Segoe UI Semibold" w:cs="Segoe UI Semibold"/>
          <w:bCs/>
          <w:sz w:val="16"/>
          <w:szCs w:val="16"/>
        </w:rPr>
        <w:t>{{</w:t>
      </w:r>
      <w:proofErr w:type="spellStart"/>
      <w:proofErr w:type="gramStart"/>
      <w:r w:rsidR="00584471" w:rsidRPr="00584471">
        <w:rPr>
          <w:rFonts w:ascii="Segoe UI Semibold" w:hAnsi="Segoe UI Semibold" w:cs="Segoe UI Semibold"/>
          <w:bCs/>
          <w:sz w:val="16"/>
          <w:szCs w:val="16"/>
        </w:rPr>
        <w:t>numero</w:t>
      </w:r>
      <w:proofErr w:type="gramEnd"/>
      <w:r w:rsidR="00584471" w:rsidRPr="00584471">
        <w:rPr>
          <w:rFonts w:ascii="Segoe UI Semibold" w:hAnsi="Segoe UI Semibold" w:cs="Segoe UI Semibold"/>
          <w:bCs/>
          <w:sz w:val="16"/>
          <w:szCs w:val="16"/>
        </w:rPr>
        <w:t>_</w:t>
      </w:r>
      <w:proofErr w:type="gramStart"/>
      <w:r w:rsidR="00584471" w:rsidRPr="00584471">
        <w:rPr>
          <w:rFonts w:ascii="Segoe UI Semibold" w:hAnsi="Segoe UI Semibold" w:cs="Segoe UI Semibold"/>
          <w:bCs/>
          <w:sz w:val="16"/>
          <w:szCs w:val="16"/>
        </w:rPr>
        <w:t>beneficio</w:t>
      </w:r>
      <w:proofErr w:type="spellEnd"/>
      <w:proofErr w:type="gramEnd"/>
      <w:r w:rsidR="00584471" w:rsidRPr="00584471">
        <w:rPr>
          <w:rFonts w:ascii="Segoe UI Semibold" w:hAnsi="Segoe UI Semibold" w:cs="Segoe UI Semibold"/>
          <w:bCs/>
          <w:sz w:val="16"/>
          <w:szCs w:val="16"/>
        </w:rPr>
        <w:t>}}</w:t>
      </w:r>
    </w:p>
    <w:p w14:paraId="5B36B7D2" w14:textId="21F2782B" w:rsidR="000E629E" w:rsidRDefault="00584471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>{{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imagem_info_beneficiario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>}}</w:t>
      </w:r>
    </w:p>
    <w:p w14:paraId="5D36CEB3" w14:textId="77777777" w:rsidR="000E629E" w:rsidRDefault="000E629E" w:rsidP="00EB7419">
      <w:pPr>
        <w:pStyle w:val="CorpodeTexto"/>
      </w:pPr>
    </w:p>
    <w:p w14:paraId="7B513884" w14:textId="361D200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r w:rsidR="00584471" w:rsidRPr="00584471">
        <w:rPr>
          <w:b/>
          <w:bCs/>
        </w:rPr>
        <w:t>{{</w:t>
      </w:r>
      <w:proofErr w:type="spellStart"/>
      <w:proofErr w:type="gramStart"/>
      <w:r w:rsidR="00584471" w:rsidRPr="00584471">
        <w:rPr>
          <w:b/>
          <w:bCs/>
        </w:rPr>
        <w:t>numero</w:t>
      </w:r>
      <w:proofErr w:type="gramEnd"/>
      <w:r w:rsidR="00584471" w:rsidRPr="00584471">
        <w:rPr>
          <w:b/>
          <w:bCs/>
        </w:rPr>
        <w:t>_</w:t>
      </w:r>
      <w:proofErr w:type="gramStart"/>
      <w:r w:rsidR="00584471" w:rsidRPr="00584471">
        <w:rPr>
          <w:b/>
          <w:bCs/>
        </w:rPr>
        <w:t>beneficio</w:t>
      </w:r>
      <w:proofErr w:type="spellEnd"/>
      <w:proofErr w:type="gramEnd"/>
      <w:r w:rsidR="00584471" w:rsidRPr="00584471">
        <w:rPr>
          <w:b/>
          <w:bCs/>
        </w:rPr>
        <w:t>}}</w:t>
      </w:r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 xml:space="preserve">DIB em </w:t>
      </w:r>
      <w:r w:rsidR="00584471" w:rsidRPr="00584471">
        <w:rPr>
          <w:rStyle w:val="CorpodeTexto-LaranjaChar"/>
        </w:rPr>
        <w:t>{{</w:t>
      </w:r>
      <w:proofErr w:type="spellStart"/>
      <w:r w:rsidR="00584471" w:rsidRPr="00584471">
        <w:rPr>
          <w:rStyle w:val="CorpodeTexto-LaranjaChar"/>
        </w:rPr>
        <w:t>data_</w:t>
      </w:r>
      <w:proofErr w:type="gramStart"/>
      <w:r w:rsidR="00584471" w:rsidRPr="00584471">
        <w:rPr>
          <w:rStyle w:val="CorpodeTexto-LaranjaChar"/>
        </w:rPr>
        <w:t>inicio</w:t>
      </w:r>
      <w:proofErr w:type="gramEnd"/>
      <w:r w:rsidR="00584471" w:rsidRPr="00584471">
        <w:rPr>
          <w:rStyle w:val="CorpodeTexto-LaranjaChar"/>
        </w:rPr>
        <w:t>_</w:t>
      </w:r>
      <w:proofErr w:type="gramStart"/>
      <w:r w:rsidR="00584471" w:rsidRPr="00584471">
        <w:rPr>
          <w:rStyle w:val="CorpodeTexto-LaranjaChar"/>
        </w:rPr>
        <w:t>beneficio</w:t>
      </w:r>
      <w:proofErr w:type="gramEnd"/>
      <w:r w:rsidR="00584471" w:rsidRPr="00584471">
        <w:rPr>
          <w:rStyle w:val="CorpodeTexto-LaranjaChar"/>
        </w:rPr>
        <w:t>_segurado_exemplo</w:t>
      </w:r>
      <w:proofErr w:type="spellEnd"/>
      <w:r w:rsidR="00584471" w:rsidRPr="00584471">
        <w:rPr>
          <w:rStyle w:val="CorpodeTexto-LaranjaChar"/>
        </w:rPr>
        <w:t>}}</w:t>
      </w:r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3E677C38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 xml:space="preserve">B94 nº </w:t>
      </w:r>
      <w:r w:rsidR="00532B81" w:rsidRPr="00532B81">
        <w:rPr>
          <w:rFonts w:ascii="Segoe UI Semibold" w:hAnsi="Segoe UI Semibold" w:cs="Segoe UI Semibold"/>
          <w:sz w:val="16"/>
          <w:szCs w:val="16"/>
        </w:rPr>
        <w:t>{{</w:t>
      </w:r>
      <w:proofErr w:type="spellStart"/>
      <w:proofErr w:type="gramStart"/>
      <w:r w:rsidR="00532B81" w:rsidRPr="00532B81">
        <w:rPr>
          <w:rFonts w:ascii="Segoe UI Semibold" w:hAnsi="Segoe UI Semibold" w:cs="Segoe UI Semibold"/>
          <w:sz w:val="16"/>
          <w:szCs w:val="16"/>
        </w:rPr>
        <w:t>numero</w:t>
      </w:r>
      <w:proofErr w:type="gramEnd"/>
      <w:r w:rsidR="00532B81" w:rsidRPr="00532B81">
        <w:rPr>
          <w:rFonts w:ascii="Segoe UI Semibold" w:hAnsi="Segoe UI Semibold" w:cs="Segoe UI Semibold"/>
          <w:sz w:val="16"/>
          <w:szCs w:val="16"/>
        </w:rPr>
        <w:t>_</w:t>
      </w:r>
      <w:proofErr w:type="gramStart"/>
      <w:r w:rsidR="00532B81" w:rsidRPr="00532B81">
        <w:rPr>
          <w:rFonts w:ascii="Segoe UI Semibold" w:hAnsi="Segoe UI Semibold" w:cs="Segoe UI Semibold"/>
          <w:sz w:val="16"/>
          <w:szCs w:val="16"/>
        </w:rPr>
        <w:t>beneficio</w:t>
      </w:r>
      <w:proofErr w:type="spellEnd"/>
      <w:proofErr w:type="gramEnd"/>
      <w:r w:rsidR="00532B81" w:rsidRPr="00532B81">
        <w:rPr>
          <w:rFonts w:ascii="Segoe UI Semibold" w:hAnsi="Segoe UI Semibold" w:cs="Segoe UI Semibold"/>
          <w:sz w:val="16"/>
          <w:szCs w:val="16"/>
        </w:rPr>
        <w:t>}}</w:t>
      </w:r>
    </w:p>
    <w:p w14:paraId="0C084632" w14:textId="3345E4D6" w:rsidR="00D472E5" w:rsidRDefault="00532B81" w:rsidP="00D472E5">
      <w:pPr>
        <w:pStyle w:val="CorpodeTexto"/>
        <w:ind w:firstLine="0"/>
        <w:jc w:val="center"/>
        <w:rPr>
          <w:b/>
        </w:rPr>
      </w:pPr>
      <w:r>
        <w:rPr>
          <w:b/>
        </w:rPr>
        <w:t>{{</w:t>
      </w:r>
      <w:r w:rsidRPr="00532B81">
        <w:rPr>
          <w:b/>
        </w:rPr>
        <w:t>{{</w:t>
      </w:r>
      <w:proofErr w:type="spellStart"/>
      <w:r w:rsidRPr="00532B81">
        <w:rPr>
          <w:b/>
        </w:rPr>
        <w:t>imagem_declaracao_</w:t>
      </w:r>
      <w:proofErr w:type="gramStart"/>
      <w:r w:rsidRPr="00532B81">
        <w:rPr>
          <w:b/>
        </w:rPr>
        <w:t>beneficio</w:t>
      </w:r>
      <w:proofErr w:type="spellEnd"/>
      <w:proofErr w:type="gramEnd"/>
      <w:r w:rsidRPr="00532B81">
        <w:rPr>
          <w:b/>
        </w:rPr>
        <w:t>}}</w:t>
      </w:r>
      <w:r>
        <w:rPr>
          <w:b/>
        </w:rPr>
        <w:t>}}</w:t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0E3B774D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 xml:space="preserve">em </w:t>
      </w:r>
      <w:r w:rsidR="00FD7437">
        <w:rPr>
          <w:rFonts w:ascii="Segoe UI" w:hAnsi="Segoe UI" w:cs="Segoe UI"/>
          <w:sz w:val="22"/>
          <w:szCs w:val="22"/>
        </w:rPr>
        <w:t>{</w:t>
      </w:r>
      <w:r w:rsidR="00FD7437" w:rsidRPr="00FD7437">
        <w:rPr>
          <w:rFonts w:ascii="Segoe UI" w:hAnsi="Segoe UI" w:cs="Segoe UI"/>
          <w:sz w:val="22"/>
          <w:szCs w:val="22"/>
        </w:rPr>
        <w:t>{</w:t>
      </w:r>
      <w:proofErr w:type="spellStart"/>
      <w:r w:rsidR="00FD7437" w:rsidRPr="00FD7437">
        <w:rPr>
          <w:rFonts w:ascii="Segoe UI" w:hAnsi="Segoe UI" w:cs="Segoe UI"/>
          <w:sz w:val="22"/>
          <w:szCs w:val="22"/>
        </w:rPr>
        <w:t>data_acidente_segurado_exemplo</w:t>
      </w:r>
      <w:proofErr w:type="spellEnd"/>
      <w:r w:rsidR="00FD7437" w:rsidRPr="00FD7437">
        <w:rPr>
          <w:rFonts w:ascii="Segoe UI" w:hAnsi="Segoe UI" w:cs="Segoe UI"/>
          <w:sz w:val="22"/>
          <w:szCs w:val="22"/>
        </w:rPr>
        <w:t>}}</w:t>
      </w:r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87E0118" w:rsidR="00D472E5" w:rsidRPr="00F72084" w:rsidRDefault="00D472E5" w:rsidP="00D472E5">
      <w:pPr>
        <w:pStyle w:val="CorpodeTexto"/>
      </w:pPr>
      <w:r w:rsidRPr="00F72084">
        <w:lastRenderedPageBreak/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 xml:space="preserve">benefício de auxílio-acidente por acidente de trabalho, espécie B94, nº </w:t>
      </w:r>
      <w:r w:rsidR="00594BE7" w:rsidRPr="00594BE7">
        <w:rPr>
          <w:b/>
        </w:rPr>
        <w:t>{{</w:t>
      </w:r>
      <w:proofErr w:type="spellStart"/>
      <w:proofErr w:type="gramStart"/>
      <w:r w:rsidR="00594BE7" w:rsidRPr="00594BE7">
        <w:rPr>
          <w:b/>
        </w:rPr>
        <w:t>numero</w:t>
      </w:r>
      <w:proofErr w:type="gramEnd"/>
      <w:r w:rsidR="00594BE7" w:rsidRPr="00594BE7">
        <w:rPr>
          <w:b/>
        </w:rPr>
        <w:t>_</w:t>
      </w:r>
      <w:proofErr w:type="gramStart"/>
      <w:r w:rsidR="00594BE7" w:rsidRPr="00594BE7">
        <w:rPr>
          <w:b/>
        </w:rPr>
        <w:t>beneficio</w:t>
      </w:r>
      <w:proofErr w:type="spellEnd"/>
      <w:proofErr w:type="gramEnd"/>
      <w:r w:rsidR="00594BE7" w:rsidRPr="00594BE7">
        <w:rPr>
          <w:b/>
        </w:rPr>
        <w:t>}}</w:t>
      </w:r>
      <w:r w:rsidRPr="00F72084">
        <w:t xml:space="preserve">, na base de cálculo do FAP da Autora, </w:t>
      </w:r>
      <w:r w:rsidRPr="00D472E5">
        <w:rPr>
          <w:highlight w:val="yellow"/>
        </w:rPr>
        <w:t xml:space="preserve">na vigência </w:t>
      </w:r>
      <w:r w:rsidR="00594BE7" w:rsidRPr="00594BE7">
        <w:t>{{</w:t>
      </w:r>
      <w:proofErr w:type="spellStart"/>
      <w:r w:rsidR="00594BE7" w:rsidRPr="00594BE7">
        <w:t>vigencia_fap</w:t>
      </w:r>
      <w:proofErr w:type="spellEnd"/>
      <w:r w:rsidR="00594BE7" w:rsidRPr="00594BE7">
        <w:t>}}</w:t>
      </w:r>
      <w:r w:rsidRPr="00F72084">
        <w:t xml:space="preserve">, do estabelecimento com </w:t>
      </w:r>
      <w:r w:rsidRPr="00D472E5">
        <w:rPr>
          <w:highlight w:val="yellow"/>
        </w:rPr>
        <w:t xml:space="preserve">CNPJ nº </w:t>
      </w:r>
      <w:r w:rsidR="00594BE7" w:rsidRPr="00594BE7">
        <w:t>{{</w:t>
      </w:r>
      <w:proofErr w:type="spellStart"/>
      <w:r w:rsidR="00594BE7" w:rsidRPr="00594BE7">
        <w:t>cliente_cnpj</w:t>
      </w:r>
      <w:proofErr w:type="spellEnd"/>
      <w:r w:rsidR="00594BE7" w:rsidRPr="00594BE7">
        <w:t>}}</w:t>
      </w:r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7AB97221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</w:t>
      </w:r>
      <w:r w:rsidR="002F7646" w:rsidRPr="00594BE7">
        <w:t>{{</w:t>
      </w:r>
      <w:proofErr w:type="spellStart"/>
      <w:r w:rsidR="002F7646" w:rsidRPr="00594BE7">
        <w:t>vigencia_fap</w:t>
      </w:r>
      <w:proofErr w:type="spellEnd"/>
      <w:r w:rsidR="002F7646" w:rsidRPr="00594BE7">
        <w:t>}}</w:t>
      </w:r>
      <w:r w:rsidR="002F7646" w:rsidRPr="00F72084">
        <w:t>,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4" w:name="_heading=h.1ci93xb" w:colFirst="0" w:colLast="0"/>
      <w:bookmarkEnd w:id="4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t>CAT's</w:t>
      </w:r>
      <w:proofErr w:type="spellEnd"/>
      <w:r w:rsidRPr="00F72084">
        <w:t xml:space="preserve"> </w:t>
      </w:r>
      <w:proofErr w:type="spellStart"/>
      <w:r w:rsidRPr="00F72084">
        <w:t>nºs</w:t>
      </w:r>
      <w:proofErr w:type="spellEnd"/>
      <w:r w:rsidRPr="00F72084">
        <w:t>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 xml:space="preserve">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1"/>
      </w:r>
      <w:r w:rsidRPr="00F72084">
        <w:t xml:space="preserve">, </w:t>
      </w:r>
      <w:r w:rsidRPr="00F72084">
        <w:rPr>
          <w:i/>
        </w:rPr>
        <w:t xml:space="preserve">in </w:t>
      </w:r>
      <w:proofErr w:type="spellStart"/>
      <w:r w:rsidRPr="00F72084">
        <w:rPr>
          <w:i/>
        </w:rPr>
        <w:t>verbis</w:t>
      </w:r>
      <w:proofErr w:type="spellEnd"/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instrumento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t xml:space="preserve">Nesse sentido decidiu o MM. Juiz </w:t>
      </w:r>
      <w:proofErr w:type="spellStart"/>
      <w:r w:rsidRPr="00F72084">
        <w:t>Vilian</w:t>
      </w:r>
      <w:proofErr w:type="spellEnd"/>
      <w:r w:rsidRPr="00F72084">
        <w:t xml:space="preserve"> </w:t>
      </w:r>
      <w:proofErr w:type="spellStart"/>
      <w:r w:rsidRPr="00F72084">
        <w:t>Bollmann</w:t>
      </w:r>
      <w:proofErr w:type="spellEnd"/>
      <w:r w:rsidRPr="00F72084">
        <w:t xml:space="preserve">, nos autos do processo nº 5025207-60.2021.4.04.7200/SC, em trâmite na 4ª Vara Federal de Florianópolis, </w:t>
      </w:r>
      <w:proofErr w:type="spellStart"/>
      <w:r w:rsidRPr="00F72084">
        <w:rPr>
          <w:i/>
        </w:rPr>
        <w:t>verbis</w:t>
      </w:r>
      <w:proofErr w:type="spellEnd"/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 xml:space="preserve">Em todos os casos, serão excetuados desta definição os acidentes de trajeto, assim identificados por meio da CAT ou por meio de outro instrumento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 xml:space="preserve">A demandante anexou com a inicial (evento 1, INIC1, p. 15) cópia da CAT nº 2015.016132.8/01, devidamente cadastrada, a qual tratou do acidente de trajeto ocorrido em 20/06/2014. Tal infortúnio, </w:t>
      </w:r>
      <w:r w:rsidRPr="00F72084">
        <w:rPr>
          <w:b/>
          <w:bCs/>
        </w:rPr>
        <w:lastRenderedPageBreak/>
        <w:t>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 fato, a sentença (p. 7) que concedeu o auxílio-acidente está embasada no boletim de ocorrência (p. 25), o qual </w:t>
      </w:r>
      <w:proofErr w:type="gramStart"/>
      <w:r w:rsidRPr="00F72084">
        <w:rPr>
          <w:b/>
          <w:bCs/>
        </w:rPr>
        <w:t>noticia</w:t>
      </w:r>
      <w:proofErr w:type="gramEnd"/>
      <w:r w:rsidRPr="00F72084">
        <w:rPr>
          <w:b/>
          <w:bCs/>
        </w:rPr>
        <w:t xml:space="preserve">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lastRenderedPageBreak/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46BA0A8C" w:rsidR="00A4488D" w:rsidRPr="00086522" w:rsidRDefault="00A4488D" w:rsidP="00A4488D">
      <w:pPr>
        <w:pStyle w:val="CorpodeTexto"/>
      </w:pPr>
      <w:bookmarkStart w:id="5" w:name="_heading=h.3whwml4" w:colFirst="0" w:colLast="0"/>
      <w:bookmarkStart w:id="6" w:name="_Hlk171417799"/>
      <w:bookmarkEnd w:id="5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="00E52A08" w:rsidRPr="00E52A08">
        <w:t>{{</w:t>
      </w:r>
      <w:proofErr w:type="spellStart"/>
      <w:r w:rsidR="00E52A08" w:rsidRPr="00E52A08">
        <w:t>quantidade_acidentes</w:t>
      </w:r>
      <w:proofErr w:type="spellEnd"/>
      <w:r w:rsidR="00E52A08" w:rsidRPr="00E52A08">
        <w:t>}}</w:t>
      </w:r>
      <w:r w:rsidRPr="00A4488D">
        <w:rPr>
          <w:b/>
          <w:bCs/>
          <w:highlight w:val="yellow"/>
        </w:rPr>
        <w:t xml:space="preserve"> (</w:t>
      </w:r>
      <w:r w:rsidR="00E52A08" w:rsidRPr="00E52A08">
        <w:rPr>
          <w:b/>
          <w:bCs/>
        </w:rPr>
        <w:t>{{quantidade_acidentes_extenso}}</w:t>
      </w:r>
      <w:r w:rsidRPr="00A4488D">
        <w:rPr>
          <w:b/>
          <w:bCs/>
          <w:highlight w:val="yellow"/>
        </w:rPr>
        <w:t>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6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lastRenderedPageBreak/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proofErr w:type="spellStart"/>
      <w:r w:rsidR="008222FC">
        <w:rPr>
          <w:b/>
          <w:bCs/>
        </w:rPr>
        <w:t>xxx</w:t>
      </w:r>
      <w:proofErr w:type="spellEnd"/>
      <w:r w:rsidRPr="008222FC">
        <w:rPr>
          <w:b/>
          <w:bCs/>
        </w:rPr>
        <w:t xml:space="preserve"> (</w:t>
      </w:r>
      <w:proofErr w:type="spellStart"/>
      <w:r w:rsidR="008222FC">
        <w:rPr>
          <w:b/>
          <w:bCs/>
        </w:rPr>
        <w:t>xxx</w:t>
      </w:r>
      <w:proofErr w:type="spellEnd"/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lastRenderedPageBreak/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lastRenderedPageBreak/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lastRenderedPageBreak/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 xml:space="preserve">Ad </w:t>
      </w:r>
      <w:proofErr w:type="spellStart"/>
      <w:r w:rsidRPr="00947202">
        <w:rPr>
          <w:i/>
          <w:iCs/>
        </w:rPr>
        <w:t>argumentandum</w:t>
      </w:r>
      <w:proofErr w:type="spellEnd"/>
      <w:r w:rsidRPr="00947202">
        <w:rPr>
          <w:i/>
          <w:iCs/>
        </w:rPr>
        <w:t xml:space="preserve">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 xml:space="preserve">Isso porque, o acidente in </w:t>
      </w:r>
      <w:proofErr w:type="spellStart"/>
      <w:r w:rsidRPr="00947202">
        <w:t>itinere</w:t>
      </w:r>
      <w:proofErr w:type="spellEnd"/>
      <w:r w:rsidRPr="00947202">
        <w:t xml:space="preserve">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2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 xml:space="preserve">in </w:t>
      </w:r>
      <w:proofErr w:type="spellStart"/>
      <w:r w:rsidRPr="00947202">
        <w:rPr>
          <w:i/>
          <w:iCs/>
        </w:rPr>
        <w:t>verbis</w:t>
      </w:r>
      <w:proofErr w:type="spellEnd"/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 xml:space="preserve">De fato, a sentença (p. 7) que concedeu o auxílio-acidente está embasada no boletim de ocorrência (p. 25), o qual </w:t>
      </w:r>
      <w:proofErr w:type="gramStart"/>
      <w:r w:rsidRPr="00AC2A20">
        <w:rPr>
          <w:b/>
          <w:bCs/>
        </w:rPr>
        <w:t>noticia</w:t>
      </w:r>
      <w:proofErr w:type="gramEnd"/>
      <w:r w:rsidRPr="00AC2A20">
        <w:rPr>
          <w:b/>
          <w:bCs/>
        </w:rPr>
        <w:t xml:space="preserve"> acidente de trânsito sofrido pelo segurado. Outrossim, a data da concessão do </w:t>
      </w:r>
      <w:r w:rsidRPr="00AC2A20">
        <w:rPr>
          <w:b/>
          <w:bCs/>
        </w:rPr>
        <w:lastRenderedPageBreak/>
        <w:t>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 xml:space="preserve"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</w:t>
      </w:r>
      <w:proofErr w:type="spellStart"/>
      <w:r w:rsidRPr="00FC405A">
        <w:rPr>
          <w:b/>
          <w:bCs/>
        </w:rPr>
        <w:t>hs</w:t>
      </w:r>
      <w:proofErr w:type="spellEnd"/>
      <w:r w:rsidRPr="00FC405A">
        <w:rPr>
          <w:b/>
          <w:bCs/>
        </w:rPr>
        <w:t xml:space="preserve">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 xml:space="preserve">Os julgados acima demonstram que o Poder Judiciário já acolheu pedidos idênticos em ações que objetivavam a correção de erros cometidos nos índices FAP de outras empresas. Nestes precedentes fica nítido o posicionamento judicial no sentido de se reconhecer que a </w:t>
      </w:r>
      <w:r w:rsidRPr="00FC405A">
        <w:lastRenderedPageBreak/>
        <w:t>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B2F6B" w14:textId="77777777" w:rsidR="00076233" w:rsidRDefault="00076233" w:rsidP="00824C3A">
      <w:r>
        <w:separator/>
      </w:r>
    </w:p>
  </w:endnote>
  <w:endnote w:type="continuationSeparator" w:id="0">
    <w:p w14:paraId="512AA07E" w14:textId="77777777" w:rsidR="00076233" w:rsidRDefault="00076233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pitch w:val="default"/>
  </w:font>
  <w:font w:name="CIDFont+F8">
    <w:altName w:val="Cambria"/>
    <w:panose1 w:val="020B0604020202020204"/>
    <w:charset w:val="00"/>
    <w:family w:val="roman"/>
    <w:pitch w:val="default"/>
  </w:font>
  <w:font w:name="CIDFont+F6">
    <w:altName w:val="Cambria"/>
    <w:panose1 w:val="020B0604020202020204"/>
    <w:charset w:val="00"/>
    <w:family w:val="roman"/>
    <w:pitch w:val="default"/>
  </w:font>
  <w:font w:name="Helvetica Neue">
    <w:altName w:val="Arial"/>
    <w:panose1 w:val="020005030000000200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74FFE" w14:textId="77777777" w:rsidR="00076233" w:rsidRDefault="00076233" w:rsidP="00824C3A">
      <w:r>
        <w:separator/>
      </w:r>
    </w:p>
  </w:footnote>
  <w:footnote w:type="continuationSeparator" w:id="0">
    <w:p w14:paraId="7A73088F" w14:textId="77777777" w:rsidR="00076233" w:rsidRDefault="00076233" w:rsidP="00824C3A">
      <w:r>
        <w:continuationSeparator/>
      </w:r>
    </w:p>
  </w:footnote>
  <w:footnote w:id="1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2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57E0A"/>
    <w:rsid w:val="00060099"/>
    <w:rsid w:val="000609F8"/>
    <w:rsid w:val="0006652C"/>
    <w:rsid w:val="00066DB8"/>
    <w:rsid w:val="000724B0"/>
    <w:rsid w:val="00076044"/>
    <w:rsid w:val="00076233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020C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4DDD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2C1E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2031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2F7646"/>
    <w:rsid w:val="0030000F"/>
    <w:rsid w:val="00300560"/>
    <w:rsid w:val="00301977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308B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DFE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D7F3C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15FE5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3379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1665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B81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4C0C"/>
    <w:rsid w:val="00565436"/>
    <w:rsid w:val="00575E87"/>
    <w:rsid w:val="00576B82"/>
    <w:rsid w:val="00580F16"/>
    <w:rsid w:val="005818E4"/>
    <w:rsid w:val="00583232"/>
    <w:rsid w:val="00584471"/>
    <w:rsid w:val="005845A9"/>
    <w:rsid w:val="00584A33"/>
    <w:rsid w:val="00584E43"/>
    <w:rsid w:val="005877BD"/>
    <w:rsid w:val="00587F25"/>
    <w:rsid w:val="005939F8"/>
    <w:rsid w:val="005945CE"/>
    <w:rsid w:val="005948FE"/>
    <w:rsid w:val="00594BE7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3A2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1D5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0954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3410"/>
    <w:rsid w:val="008140D0"/>
    <w:rsid w:val="008162BB"/>
    <w:rsid w:val="008163BF"/>
    <w:rsid w:val="0081708D"/>
    <w:rsid w:val="00817407"/>
    <w:rsid w:val="00817F4F"/>
    <w:rsid w:val="0082183E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0EFA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5D39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8F6229"/>
    <w:rsid w:val="00900A04"/>
    <w:rsid w:val="00902A8E"/>
    <w:rsid w:val="00902CDB"/>
    <w:rsid w:val="00904264"/>
    <w:rsid w:val="00906457"/>
    <w:rsid w:val="00907849"/>
    <w:rsid w:val="00912FA2"/>
    <w:rsid w:val="00915689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1922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4B77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569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D68F9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2B80"/>
    <w:rsid w:val="00C23407"/>
    <w:rsid w:val="00C24A41"/>
    <w:rsid w:val="00C258AF"/>
    <w:rsid w:val="00C25EB0"/>
    <w:rsid w:val="00C32687"/>
    <w:rsid w:val="00C3277A"/>
    <w:rsid w:val="00C3315C"/>
    <w:rsid w:val="00C33460"/>
    <w:rsid w:val="00C34536"/>
    <w:rsid w:val="00C35051"/>
    <w:rsid w:val="00C3571F"/>
    <w:rsid w:val="00C3590A"/>
    <w:rsid w:val="00C36F98"/>
    <w:rsid w:val="00C42755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4EF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1200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B7D48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26D82"/>
    <w:rsid w:val="00E32142"/>
    <w:rsid w:val="00E3346C"/>
    <w:rsid w:val="00E33D39"/>
    <w:rsid w:val="00E346E4"/>
    <w:rsid w:val="00E35C3F"/>
    <w:rsid w:val="00E41C2B"/>
    <w:rsid w:val="00E42511"/>
    <w:rsid w:val="00E448D8"/>
    <w:rsid w:val="00E52A0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006A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4DC4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037F"/>
    <w:rsid w:val="00FD2A18"/>
    <w:rsid w:val="00FD58F3"/>
    <w:rsid w:val="00FD6174"/>
    <w:rsid w:val="00FD7437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467</TotalTime>
  <Pages>13</Pages>
  <Words>3669</Words>
  <Characters>19815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221</cp:revision>
  <cp:lastPrinted>2023-05-05T20:40:00Z</cp:lastPrinted>
  <dcterms:created xsi:type="dcterms:W3CDTF">2023-05-08T12:30:00Z</dcterms:created>
  <dcterms:modified xsi:type="dcterms:W3CDTF">2026-01-22T21:47:00Z</dcterms:modified>
</cp:coreProperties>
</file>