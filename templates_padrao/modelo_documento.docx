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8937" w14:textId="70A0D149" w:rsidR="00BA5499" w:rsidRPr="00BA62B6" w:rsidRDefault="00BA5499" w:rsidP="00BA62B6">
      <w:pPr>
        <w:rPr>
          <w:rFonts w:eastAsia="Arial Narrow"/>
        </w:rPr>
      </w:pPr>
    </w:p>
    <w:sectPr w:rsidR="00BA5499" w:rsidRPr="00BA62B6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AD002" w14:textId="77777777" w:rsidR="00DE1FA2" w:rsidRDefault="00DE1FA2" w:rsidP="00824C3A">
      <w:r>
        <w:separator/>
      </w:r>
    </w:p>
  </w:endnote>
  <w:endnote w:type="continuationSeparator" w:id="0">
    <w:p w14:paraId="7484FF69" w14:textId="77777777" w:rsidR="00DE1FA2" w:rsidRDefault="00DE1FA2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989B" w14:textId="77777777" w:rsidR="00DE1FA2" w:rsidRDefault="00DE1FA2" w:rsidP="00824C3A">
      <w:r>
        <w:separator/>
      </w:r>
    </w:p>
  </w:footnote>
  <w:footnote w:type="continuationSeparator" w:id="0">
    <w:p w14:paraId="118F2F00" w14:textId="77777777" w:rsidR="00DE1FA2" w:rsidRDefault="00DE1FA2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C2D5A9E"/>
    <w:multiLevelType w:val="hybridMultilevel"/>
    <w:tmpl w:val="D940F5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AC30484"/>
    <w:multiLevelType w:val="hybridMultilevel"/>
    <w:tmpl w:val="D940F5B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BF57F2"/>
    <w:multiLevelType w:val="hybridMultilevel"/>
    <w:tmpl w:val="D940F5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8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9"/>
  </w:num>
  <w:num w:numId="6" w16cid:durableId="1162962532">
    <w:abstractNumId w:val="7"/>
  </w:num>
  <w:num w:numId="7" w16cid:durableId="383601809">
    <w:abstractNumId w:val="2"/>
  </w:num>
  <w:num w:numId="8" w16cid:durableId="728843082">
    <w:abstractNumId w:val="5"/>
  </w:num>
  <w:num w:numId="9" w16cid:durableId="470485698">
    <w:abstractNumId w:val="6"/>
  </w:num>
  <w:num w:numId="10" w16cid:durableId="65576467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26EB0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4E5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4520B"/>
    <w:rsid w:val="00252AFC"/>
    <w:rsid w:val="00254509"/>
    <w:rsid w:val="0025687D"/>
    <w:rsid w:val="002573BA"/>
    <w:rsid w:val="002603D1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D5ECB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26B8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6BE7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540A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5F6BF3"/>
    <w:rsid w:val="00601089"/>
    <w:rsid w:val="006019D2"/>
    <w:rsid w:val="006051B9"/>
    <w:rsid w:val="006063CF"/>
    <w:rsid w:val="00610ABE"/>
    <w:rsid w:val="00613C48"/>
    <w:rsid w:val="00615AAD"/>
    <w:rsid w:val="006219B5"/>
    <w:rsid w:val="00622C92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45A6F"/>
    <w:rsid w:val="00646932"/>
    <w:rsid w:val="006503BD"/>
    <w:rsid w:val="00652E01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34C4"/>
    <w:rsid w:val="007B416C"/>
    <w:rsid w:val="007B624A"/>
    <w:rsid w:val="007B71D7"/>
    <w:rsid w:val="007B7641"/>
    <w:rsid w:val="007C06EB"/>
    <w:rsid w:val="007C09ED"/>
    <w:rsid w:val="007C1246"/>
    <w:rsid w:val="007C19C2"/>
    <w:rsid w:val="007C2C3C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6BBF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3E3B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59AD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4BB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2B6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E5636"/>
    <w:rsid w:val="00BF0201"/>
    <w:rsid w:val="00BF0BFD"/>
    <w:rsid w:val="00BF2809"/>
    <w:rsid w:val="00C0410F"/>
    <w:rsid w:val="00C0727A"/>
    <w:rsid w:val="00C1043C"/>
    <w:rsid w:val="00C151E2"/>
    <w:rsid w:val="00C16D30"/>
    <w:rsid w:val="00C1756A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5756F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2B26"/>
    <w:rsid w:val="00D03260"/>
    <w:rsid w:val="00D0556B"/>
    <w:rsid w:val="00D10FAF"/>
    <w:rsid w:val="00D11079"/>
    <w:rsid w:val="00D14645"/>
    <w:rsid w:val="00D14D87"/>
    <w:rsid w:val="00D1639E"/>
    <w:rsid w:val="00D176C3"/>
    <w:rsid w:val="00D210D6"/>
    <w:rsid w:val="00D21A19"/>
    <w:rsid w:val="00D22D0B"/>
    <w:rsid w:val="00D25662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425C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1FA2"/>
    <w:rsid w:val="00DE67B5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36E1A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055F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3055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0BE5"/>
    <w:rsid w:val="00F81665"/>
    <w:rsid w:val="00F81A25"/>
    <w:rsid w:val="00F81A6E"/>
    <w:rsid w:val="00F830DD"/>
    <w:rsid w:val="00F832C5"/>
    <w:rsid w:val="00F851B3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238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103</cp:revision>
  <cp:lastPrinted>2023-05-05T20:40:00Z</cp:lastPrinted>
  <dcterms:created xsi:type="dcterms:W3CDTF">2023-05-08T12:30:00Z</dcterms:created>
  <dcterms:modified xsi:type="dcterms:W3CDTF">2026-02-26T15:48:00Z</dcterms:modified>
</cp:coreProperties>
</file>